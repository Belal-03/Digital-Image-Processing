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DD17F" w14:textId="77777777" w:rsidR="00220B9B" w:rsidRDefault="007766B6" w:rsidP="00220B9B">
      <w:bookmarkStart w:id="0" w:name="_Hlk154277111"/>
      <w:bookmarkEnd w:id="0"/>
      <w:r>
        <w:rPr>
          <w:noProof/>
        </w:rPr>
        <mc:AlternateContent>
          <mc:Choice Requires="wpg">
            <w:drawing>
              <wp:anchor distT="0" distB="0" distL="114300" distR="114300" simplePos="0" relativeHeight="251712512" behindDoc="1" locked="1" layoutInCell="1" allowOverlap="1" wp14:anchorId="0F75D246" wp14:editId="36108698">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365FF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F75D246"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4F365FF7"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20141" w:type="dxa"/>
        <w:tblCellMar>
          <w:left w:w="0" w:type="dxa"/>
          <w:right w:w="0" w:type="dxa"/>
        </w:tblCellMar>
        <w:tblLook w:val="04A0" w:firstRow="1" w:lastRow="0" w:firstColumn="1" w:lastColumn="0" w:noHBand="0" w:noVBand="1"/>
      </w:tblPr>
      <w:tblGrid>
        <w:gridCol w:w="17712"/>
        <w:gridCol w:w="2429"/>
      </w:tblGrid>
      <w:tr w:rsidR="00A06B48" w14:paraId="7DDC29FB" w14:textId="77777777" w:rsidTr="00A06B48">
        <w:trPr>
          <w:trHeight w:val="3168"/>
        </w:trPr>
        <w:tc>
          <w:tcPr>
            <w:tcW w:w="17712" w:type="dxa"/>
            <w:tcMar>
              <w:top w:w="7200" w:type="dxa"/>
            </w:tcMar>
            <w:vAlign w:val="bottom"/>
          </w:tcPr>
          <w:p w14:paraId="5C5D5811" w14:textId="77777777" w:rsidR="00FF2BC5" w:rsidRDefault="00C205EE" w:rsidP="00A06B48">
            <w:pPr>
              <w:pStyle w:val="Subtitle"/>
              <w:rPr>
                <w:sz w:val="96"/>
                <w:szCs w:val="18"/>
              </w:rPr>
            </w:pPr>
            <w:r w:rsidRPr="00C205EE">
              <w:rPr>
                <w:sz w:val="96"/>
                <w:szCs w:val="18"/>
              </w:rPr>
              <w:t>Digital Image Processing</w:t>
            </w:r>
          </w:p>
          <w:p w14:paraId="5C8D3DA4" w14:textId="4AF27D7F" w:rsidR="00C205EE" w:rsidRPr="00C205EE" w:rsidRDefault="00C205EE" w:rsidP="00F96930">
            <w:pPr>
              <w:pStyle w:val="Subtitle"/>
            </w:pPr>
            <w:r w:rsidRPr="00C205EE">
              <w:rPr>
                <w:sz w:val="96"/>
                <w:szCs w:val="18"/>
              </w:rPr>
              <w:t>Report</w:t>
            </w:r>
          </w:p>
        </w:tc>
        <w:tc>
          <w:tcPr>
            <w:tcW w:w="2429" w:type="dxa"/>
          </w:tcPr>
          <w:p w14:paraId="3182B164" w14:textId="77777777" w:rsidR="00FF2BC5" w:rsidRDefault="00FF2BC5" w:rsidP="00220B9B">
            <w:pPr>
              <w:pStyle w:val="Title"/>
            </w:pPr>
          </w:p>
        </w:tc>
      </w:tr>
      <w:tr w:rsidR="00A06B48" w14:paraId="3F86615A" w14:textId="77777777" w:rsidTr="00A06B48">
        <w:tc>
          <w:tcPr>
            <w:tcW w:w="17712" w:type="dxa"/>
            <w:tcMar>
              <w:top w:w="454" w:type="dxa"/>
            </w:tcMar>
          </w:tcPr>
          <w:p w14:paraId="39553105" w14:textId="77777777" w:rsidR="00FF2BC5" w:rsidRDefault="00FF2BC5" w:rsidP="00D528B9">
            <w:pPr>
              <w:pStyle w:val="Author"/>
            </w:pPr>
          </w:p>
          <w:p w14:paraId="0DE38D62" w14:textId="77777777" w:rsidR="00C205EE" w:rsidRDefault="00C205EE" w:rsidP="00C205EE">
            <w:pPr>
              <w:pStyle w:val="Heading1"/>
            </w:pPr>
            <w:r>
              <w:t>By:</w:t>
            </w:r>
          </w:p>
          <w:p w14:paraId="0DFBED6B" w14:textId="7D2C6451" w:rsidR="00C205EE" w:rsidRPr="00C205EE" w:rsidRDefault="00C205EE" w:rsidP="00C205EE">
            <w:pPr>
              <w:pStyle w:val="Heading1"/>
              <w:rPr>
                <w:rFonts w:asciiTheme="minorBidi" w:hAnsiTheme="minorBidi" w:cstheme="minorBidi"/>
                <w:b/>
                <w:bCs/>
                <w:sz w:val="28"/>
                <w:szCs w:val="28"/>
              </w:rPr>
            </w:pPr>
            <w:r w:rsidRPr="00C205EE">
              <w:rPr>
                <w:bCs/>
                <w:szCs w:val="24"/>
              </w:rPr>
              <w:t>Belal Khaled</w:t>
            </w:r>
            <w:r w:rsidRPr="00C205EE">
              <w:rPr>
                <w:bCs/>
                <w:sz w:val="28"/>
                <w:szCs w:val="22"/>
              </w:rPr>
              <w:t>(213</w:t>
            </w:r>
            <w:r>
              <w:rPr>
                <w:bCs/>
                <w:sz w:val="28"/>
                <w:szCs w:val="22"/>
              </w:rPr>
              <w:t>6873</w:t>
            </w:r>
            <w:r w:rsidRPr="00C205EE">
              <w:rPr>
                <w:bCs/>
                <w:sz w:val="28"/>
                <w:szCs w:val="22"/>
              </w:rPr>
              <w:t xml:space="preserve">)      </w:t>
            </w:r>
            <w:r>
              <w:rPr>
                <w:bCs/>
                <w:sz w:val="28"/>
                <w:szCs w:val="22"/>
              </w:rPr>
              <w:t xml:space="preserve">   </w:t>
            </w:r>
          </w:p>
          <w:p w14:paraId="7FAA8712" w14:textId="5F98FC3F" w:rsidR="00A06B48" w:rsidRDefault="00A06B48" w:rsidP="00A06B48"/>
          <w:p w14:paraId="56C2BD45" w14:textId="77777777" w:rsidR="00834088" w:rsidRDefault="00834088" w:rsidP="00A06B48"/>
          <w:p w14:paraId="47465E88" w14:textId="7CE5D8EA" w:rsidR="00134E1B" w:rsidRPr="00134E1B" w:rsidRDefault="00403DB7" w:rsidP="00403DB7">
            <w:pPr>
              <w:pStyle w:val="Title"/>
              <w:rPr>
                <w:b/>
                <w:bCs/>
                <w:sz w:val="72"/>
                <w:szCs w:val="72"/>
              </w:rPr>
            </w:pPr>
            <w:r w:rsidRPr="00134E1B">
              <w:rPr>
                <w:b/>
                <w:bCs/>
                <w:sz w:val="72"/>
                <w:szCs w:val="72"/>
              </w:rPr>
              <w:lastRenderedPageBreak/>
              <w:t xml:space="preserve">                 </w:t>
            </w:r>
            <w:r w:rsidR="00134E1B" w:rsidRPr="00134E1B">
              <w:rPr>
                <w:b/>
                <w:bCs/>
                <w:sz w:val="72"/>
                <w:szCs w:val="72"/>
              </w:rPr>
              <w:t>Assignment 1</w:t>
            </w:r>
          </w:p>
          <w:p w14:paraId="604C3DEF" w14:textId="2124DA50" w:rsidR="00A06B48" w:rsidRDefault="00134E1B" w:rsidP="00134E1B">
            <w:pPr>
              <w:pStyle w:val="Title"/>
            </w:pPr>
            <w:r>
              <w:t xml:space="preserve">                       </w:t>
            </w:r>
            <w:r w:rsidR="00A06B48">
              <w:t>Assignment 1.A</w:t>
            </w:r>
          </w:p>
          <w:p w14:paraId="53E0609E" w14:textId="637DD148" w:rsidR="00A06B48" w:rsidRDefault="00A06B48" w:rsidP="00403DB7">
            <w:pPr>
              <w:pStyle w:val="Heading1"/>
              <w:rPr>
                <w:szCs w:val="24"/>
              </w:rPr>
            </w:pPr>
            <w:r w:rsidRPr="00A06B48">
              <w:rPr>
                <w:szCs w:val="24"/>
              </w:rPr>
              <w:t>Manual Code:</w:t>
            </w:r>
            <w:r>
              <w:rPr>
                <w:szCs w:val="24"/>
              </w:rPr>
              <w:t xml:space="preserve">                                                             </w:t>
            </w:r>
            <w:r w:rsidRPr="00A06B48">
              <w:rPr>
                <w:szCs w:val="24"/>
              </w:rPr>
              <w:t>Libraries</w:t>
            </w:r>
            <w:r>
              <w:rPr>
                <w:szCs w:val="24"/>
              </w:rPr>
              <w:t xml:space="preserve"> Code:             </w:t>
            </w:r>
          </w:p>
          <w:p w14:paraId="6B252519" w14:textId="1F7E31B6" w:rsidR="00A06B48" w:rsidRPr="00403DB7" w:rsidRDefault="00403DB7" w:rsidP="00403DB7">
            <w:pPr>
              <w:spacing w:after="0"/>
              <w:rPr>
                <w:b/>
                <w:bCs/>
              </w:rPr>
            </w:pPr>
            <w:r w:rsidRPr="00403DB7">
              <w:rPr>
                <w:b/>
                <w:bCs/>
              </w:rPr>
              <w:t xml:space="preserve">                                                                                                                                                    </w:t>
            </w:r>
            <w:r>
              <w:rPr>
                <w:b/>
                <w:bCs/>
              </w:rPr>
              <w:t xml:space="preserve"> </w:t>
            </w:r>
            <w:r w:rsidRPr="00403DB7">
              <w:rPr>
                <w:b/>
                <w:bCs/>
              </w:rPr>
              <w:t>from PIL import Image</w:t>
            </w:r>
          </w:p>
          <w:p w14:paraId="21D2EA39" w14:textId="1153E924" w:rsidR="00A06B48" w:rsidRPr="00A06B48" w:rsidRDefault="00A06B48" w:rsidP="00403DB7">
            <w:pPr>
              <w:spacing w:after="0" w:line="240" w:lineRule="auto"/>
              <w:rPr>
                <w:b/>
                <w:bCs/>
              </w:rPr>
            </w:pPr>
            <w:r w:rsidRPr="00A06B48">
              <w:rPr>
                <w:b/>
                <w:bCs/>
              </w:rPr>
              <w:t>import numpy as np</w:t>
            </w:r>
            <w:r w:rsidR="00403DB7">
              <w:rPr>
                <w:b/>
                <w:bCs/>
              </w:rPr>
              <w:t xml:space="preserve">                                                                                                                </w:t>
            </w:r>
            <w:r w:rsidR="00403DB7" w:rsidRPr="00403DB7">
              <w:rPr>
                <w:b/>
                <w:bCs/>
              </w:rPr>
              <w:t>LenaGray = Image.open(r'LenaGray.jpg')</w:t>
            </w:r>
          </w:p>
          <w:p w14:paraId="337043C8" w14:textId="4F5F3C03" w:rsidR="00A06B48" w:rsidRPr="00A06B48" w:rsidRDefault="00A06B48" w:rsidP="00403DB7">
            <w:pPr>
              <w:spacing w:after="0" w:line="240" w:lineRule="auto"/>
              <w:rPr>
                <w:b/>
                <w:bCs/>
              </w:rPr>
            </w:pPr>
            <w:r w:rsidRPr="00A06B48">
              <w:rPr>
                <w:b/>
                <w:bCs/>
              </w:rPr>
              <w:t>from PIL import Image</w:t>
            </w:r>
            <w:r w:rsidR="00403DB7">
              <w:rPr>
                <w:b/>
                <w:bCs/>
              </w:rPr>
              <w:t xml:space="preserve">                                                                                                            </w:t>
            </w:r>
            <w:r w:rsidR="00403DB7" w:rsidRPr="00403DB7">
              <w:rPr>
                <w:b/>
                <w:bCs/>
              </w:rPr>
              <w:t>LenaGray.show()</w:t>
            </w:r>
            <w:r w:rsidR="00403DB7">
              <w:rPr>
                <w:b/>
                <w:bCs/>
              </w:rPr>
              <w:t xml:space="preserve"> </w:t>
            </w:r>
          </w:p>
          <w:p w14:paraId="74E51689" w14:textId="021C85C0" w:rsidR="00A06B48" w:rsidRPr="00A06B48" w:rsidRDefault="00A06B48" w:rsidP="00403DB7">
            <w:pPr>
              <w:spacing w:after="0" w:line="240" w:lineRule="auto"/>
              <w:rPr>
                <w:b/>
                <w:bCs/>
              </w:rPr>
            </w:pPr>
            <w:r w:rsidRPr="00A06B48">
              <w:rPr>
                <w:b/>
                <w:bCs/>
              </w:rPr>
              <w:t>img0=Image.open(r"LenaGray.jpg")</w:t>
            </w:r>
            <w:r w:rsidR="00403DB7">
              <w:rPr>
                <w:b/>
                <w:bCs/>
              </w:rPr>
              <w:t xml:space="preserve">                                                                                    </w:t>
            </w:r>
            <w:r w:rsidR="00403DB7" w:rsidRPr="00403DB7">
              <w:rPr>
                <w:b/>
                <w:bCs/>
              </w:rPr>
              <w:t>PepperGrey=Image.open(r'PeppersGrey.jpg')</w:t>
            </w:r>
          </w:p>
          <w:p w14:paraId="139E7F88" w14:textId="5874E41B" w:rsidR="00A06B48" w:rsidRPr="00A06B48" w:rsidRDefault="00A06B48" w:rsidP="00403DB7">
            <w:pPr>
              <w:spacing w:after="0" w:line="240" w:lineRule="auto"/>
              <w:rPr>
                <w:b/>
                <w:bCs/>
              </w:rPr>
            </w:pPr>
            <w:r w:rsidRPr="00A06B48">
              <w:rPr>
                <w:b/>
                <w:bCs/>
              </w:rPr>
              <w:t>img1=Image.open(r"PeppersGrey.jpg")</w:t>
            </w:r>
            <w:r w:rsidR="00403DB7">
              <w:rPr>
                <w:b/>
                <w:bCs/>
              </w:rPr>
              <w:t xml:space="preserve">                                                                              </w:t>
            </w:r>
            <w:r w:rsidR="00403DB7" w:rsidRPr="00403DB7">
              <w:rPr>
                <w:b/>
                <w:bCs/>
              </w:rPr>
              <w:t>PepperGrey.show()</w:t>
            </w:r>
            <w:r w:rsidR="00403DB7">
              <w:rPr>
                <w:b/>
                <w:bCs/>
              </w:rPr>
              <w:t xml:space="preserve">            </w:t>
            </w:r>
          </w:p>
          <w:p w14:paraId="428F3E53" w14:textId="77777777" w:rsidR="00A06B48" w:rsidRPr="00A06B48" w:rsidRDefault="00A06B48" w:rsidP="00403DB7">
            <w:pPr>
              <w:spacing w:after="0" w:line="240" w:lineRule="auto"/>
              <w:rPr>
                <w:b/>
                <w:bCs/>
              </w:rPr>
            </w:pPr>
            <w:r w:rsidRPr="00A06B48">
              <w:rPr>
                <w:b/>
                <w:bCs/>
              </w:rPr>
              <w:t>img0.show()</w:t>
            </w:r>
          </w:p>
          <w:p w14:paraId="74BF8CC2" w14:textId="0C56DFA8" w:rsidR="00C205EE" w:rsidRPr="00A06B48" w:rsidRDefault="00A06B48" w:rsidP="00403DB7">
            <w:pPr>
              <w:spacing w:after="0" w:line="240" w:lineRule="auto"/>
            </w:pPr>
            <w:r w:rsidRPr="00A06B48">
              <w:rPr>
                <w:b/>
                <w:bCs/>
              </w:rPr>
              <w:t>img1.show()</w:t>
            </w:r>
          </w:p>
        </w:tc>
        <w:tc>
          <w:tcPr>
            <w:tcW w:w="2429" w:type="dxa"/>
          </w:tcPr>
          <w:p w14:paraId="3D14CF72" w14:textId="77777777" w:rsidR="00FF2BC5" w:rsidRDefault="00FF2BC5" w:rsidP="00FF2BC5"/>
          <w:p w14:paraId="28EA912D" w14:textId="77777777" w:rsidR="00C205EE" w:rsidRDefault="00C205EE" w:rsidP="00FF2BC5"/>
          <w:p w14:paraId="53579280" w14:textId="77777777" w:rsidR="00C205EE" w:rsidRDefault="00C205EE" w:rsidP="00FF2BC5"/>
          <w:p w14:paraId="3CCE75E3" w14:textId="77777777" w:rsidR="00C205EE" w:rsidRDefault="00C205EE" w:rsidP="00FF2BC5"/>
          <w:p w14:paraId="66BBD76D" w14:textId="77777777" w:rsidR="00C205EE" w:rsidRDefault="00C205EE" w:rsidP="00FF2BC5"/>
          <w:p w14:paraId="7387E5C3" w14:textId="77777777" w:rsidR="00C205EE" w:rsidRDefault="00C205EE" w:rsidP="00FF2BC5"/>
        </w:tc>
      </w:tr>
    </w:tbl>
    <w:p w14:paraId="215188BF" w14:textId="3D95A24E" w:rsidR="00220B9B" w:rsidRDefault="00220B9B" w:rsidP="00220B9B"/>
    <w:p w14:paraId="691261B7" w14:textId="6930F91A" w:rsidR="007766B6" w:rsidRDefault="00403DB7" w:rsidP="00403DB7">
      <w:pPr>
        <w:pStyle w:val="Title"/>
        <w:jc w:val="center"/>
      </w:pPr>
      <w:r>
        <w:t>Output 1.A</w:t>
      </w:r>
    </w:p>
    <w:p w14:paraId="68093A55" w14:textId="16D13C74" w:rsidR="00403DB7" w:rsidRDefault="00403DB7" w:rsidP="00403DB7">
      <w:r>
        <w:rPr>
          <w:noProof/>
        </w:rPr>
        <w:drawing>
          <wp:anchor distT="0" distB="0" distL="114300" distR="114300" simplePos="0" relativeHeight="251724800" behindDoc="0" locked="0" layoutInCell="1" allowOverlap="1" wp14:anchorId="2F6FBB43" wp14:editId="7FFFC886">
            <wp:simplePos x="0" y="0"/>
            <wp:positionH relativeFrom="margin">
              <wp:align>right</wp:align>
            </wp:positionH>
            <wp:positionV relativeFrom="paragraph">
              <wp:posOffset>7620</wp:posOffset>
            </wp:positionV>
            <wp:extent cx="2476500" cy="2025650"/>
            <wp:effectExtent l="0" t="0" r="0" b="0"/>
            <wp:wrapNone/>
            <wp:docPr id="168826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2025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58B92D4F" wp14:editId="32DC71D3">
            <wp:simplePos x="0" y="0"/>
            <wp:positionH relativeFrom="margin">
              <wp:align>left</wp:align>
            </wp:positionH>
            <wp:positionV relativeFrom="paragraph">
              <wp:posOffset>7620</wp:posOffset>
            </wp:positionV>
            <wp:extent cx="2476500" cy="1993900"/>
            <wp:effectExtent l="0" t="0" r="0" b="6350"/>
            <wp:wrapNone/>
            <wp:docPr id="22698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57EA4C" w14:textId="4EE157C9" w:rsidR="00403DB7" w:rsidRDefault="00403DB7" w:rsidP="00403DB7"/>
    <w:p w14:paraId="1B5B1E2A" w14:textId="77777777" w:rsidR="00403DB7" w:rsidRDefault="00403DB7" w:rsidP="00403DB7"/>
    <w:p w14:paraId="63F83787" w14:textId="77777777" w:rsidR="00403DB7" w:rsidRDefault="00403DB7" w:rsidP="00403DB7"/>
    <w:p w14:paraId="2A271A8E" w14:textId="77777777" w:rsidR="00403DB7" w:rsidRDefault="00403DB7" w:rsidP="00403DB7"/>
    <w:p w14:paraId="61E48A13" w14:textId="77777777" w:rsidR="00403DB7" w:rsidRDefault="00403DB7" w:rsidP="00403DB7"/>
    <w:p w14:paraId="5116E922" w14:textId="77777777" w:rsidR="00403DB7" w:rsidRDefault="00403DB7" w:rsidP="00403DB7"/>
    <w:p w14:paraId="08A64C09" w14:textId="77777777" w:rsidR="00403DB7" w:rsidRDefault="00403DB7" w:rsidP="00403DB7"/>
    <w:p w14:paraId="47ED8DC0" w14:textId="35F1889F" w:rsidR="00403DB7" w:rsidRDefault="006D0108" w:rsidP="00403DB7">
      <w:r>
        <w:rPr>
          <w:noProof/>
        </w:rPr>
        <mc:AlternateContent>
          <mc:Choice Requires="wps">
            <w:drawing>
              <wp:anchor distT="45720" distB="45720" distL="114300" distR="114300" simplePos="0" relativeHeight="251728896" behindDoc="1" locked="0" layoutInCell="1" allowOverlap="1" wp14:anchorId="793BB6AE" wp14:editId="1B88EB29">
                <wp:simplePos x="0" y="0"/>
                <wp:positionH relativeFrom="column">
                  <wp:posOffset>4754254</wp:posOffset>
                </wp:positionH>
                <wp:positionV relativeFrom="paragraph">
                  <wp:posOffset>66040</wp:posOffset>
                </wp:positionV>
                <wp:extent cx="1022350" cy="260350"/>
                <wp:effectExtent l="0" t="0" r="0" b="6350"/>
                <wp:wrapNone/>
                <wp:docPr id="533072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260350"/>
                        </a:xfrm>
                        <a:prstGeom prst="rect">
                          <a:avLst/>
                        </a:prstGeom>
                        <a:noFill/>
                        <a:ln w="9525">
                          <a:noFill/>
                          <a:miter lim="800000"/>
                          <a:headEnd/>
                          <a:tailEnd/>
                        </a:ln>
                      </wps:spPr>
                      <wps:txbx>
                        <w:txbxContent>
                          <w:p w14:paraId="54EF8E33" w14:textId="40BA2C5C" w:rsidR="00403DB7" w:rsidRDefault="00403DB7" w:rsidP="00403DB7">
                            <w:r w:rsidRPr="00403DB7">
                              <w:rPr>
                                <w:b/>
                                <w:bCs/>
                              </w:rPr>
                              <w:t>PepperGrey</w:t>
                            </w:r>
                            <w:r w:rsidR="006D0108">
                              <w:rPr>
                                <w:b/>
                                <w:bCs/>
                              </w:rPr>
                              <w:t>.jpg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BB6AE" id="_x0000_t202" coordsize="21600,21600" o:spt="202" path="m,l,21600r21600,l21600,xe">
                <v:stroke joinstyle="miter"/>
                <v:path gradientshapeok="t" o:connecttype="rect"/>
              </v:shapetype>
              <v:shape id="Text Box 2" o:spid="_x0000_s1030" type="#_x0000_t202" style="position:absolute;margin-left:374.35pt;margin-top:5.2pt;width:80.5pt;height:20.5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" filled="f" stroked="f">
                <v:textbox>
                  <w:txbxContent>
                    <w:p w14:paraId="54EF8E33" w14:textId="40BA2C5C" w:rsidR="00403DB7" w:rsidRDefault="00403DB7" w:rsidP="00403DB7">
                      <w:r w:rsidRPr="00403DB7">
                        <w:rPr>
                          <w:b/>
                          <w:bCs/>
                        </w:rPr>
                        <w:t>PepperGrey</w:t>
                      </w:r>
                      <w:r w:rsidR="006D0108">
                        <w:rPr>
                          <w:b/>
                          <w:bCs/>
                        </w:rPr>
                        <w:t>.jpg</w:t>
                      </w:r>
                    </w:p>
                  </w:txbxContent>
                </v:textbox>
              </v:shape>
            </w:pict>
          </mc:Fallback>
        </mc:AlternateContent>
      </w:r>
      <w:r>
        <w:rPr>
          <w:noProof/>
        </w:rPr>
        <mc:AlternateContent>
          <mc:Choice Requires="wps">
            <w:drawing>
              <wp:anchor distT="45720" distB="45720" distL="114300" distR="114300" simplePos="0" relativeHeight="251726848" behindDoc="1" locked="0" layoutInCell="1" allowOverlap="1" wp14:anchorId="1DE3E7A8" wp14:editId="60F7AEB9">
                <wp:simplePos x="0" y="0"/>
                <wp:positionH relativeFrom="column">
                  <wp:posOffset>730250</wp:posOffset>
                </wp:positionH>
                <wp:positionV relativeFrom="paragraph">
                  <wp:posOffset>34290</wp:posOffset>
                </wp:positionV>
                <wp:extent cx="901700" cy="2603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60350"/>
                        </a:xfrm>
                        <a:prstGeom prst="rect">
                          <a:avLst/>
                        </a:prstGeom>
                        <a:noFill/>
                        <a:ln w="9525">
                          <a:noFill/>
                          <a:miter lim="800000"/>
                          <a:headEnd/>
                          <a:tailEnd/>
                        </a:ln>
                      </wps:spPr>
                      <wps:txbx>
                        <w:txbxContent>
                          <w:p w14:paraId="60DED671" w14:textId="0C5451C4" w:rsidR="00403DB7" w:rsidRDefault="00403DB7">
                            <w:r w:rsidRPr="00403DB7">
                              <w:rPr>
                                <w:b/>
                                <w:bCs/>
                              </w:rPr>
                              <w:t>LenaGray</w:t>
                            </w:r>
                            <w:r w:rsidR="006D0108">
                              <w:rPr>
                                <w:b/>
                                <w:bCs/>
                              </w:rPr>
                              <w:t>.jpg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3E7A8" id="_x0000_s1031" type="#_x0000_t202" style="position:absolute;margin-left:57.5pt;margin-top:2.7pt;width:71pt;height:20.5pt;z-index:-25158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" filled="f" stroked="f">
                <v:textbox>
                  <w:txbxContent>
                    <w:p w14:paraId="60DED671" w14:textId="0C5451C4" w:rsidR="00403DB7" w:rsidRDefault="00403DB7">
                      <w:r w:rsidRPr="00403DB7">
                        <w:rPr>
                          <w:b/>
                          <w:bCs/>
                        </w:rPr>
                        <w:t>LenaGray</w:t>
                      </w:r>
                      <w:r w:rsidR="006D0108">
                        <w:rPr>
                          <w:b/>
                          <w:bCs/>
                        </w:rPr>
                        <w:t>.jpg</w:t>
                      </w:r>
                    </w:p>
                  </w:txbxContent>
                </v:textbox>
              </v:shape>
            </w:pict>
          </mc:Fallback>
        </mc:AlternateContent>
      </w:r>
    </w:p>
    <w:p w14:paraId="35815EA1" w14:textId="77777777" w:rsidR="00403DB7" w:rsidRDefault="00403DB7" w:rsidP="00403DB7"/>
    <w:p w14:paraId="5CAC9A86" w14:textId="0B093572" w:rsidR="00403DB7" w:rsidRDefault="00403DB7" w:rsidP="00403DB7">
      <w:pPr>
        <w:pStyle w:val="Title"/>
      </w:pPr>
      <w:r>
        <w:t xml:space="preserve">                       Assignment 1.B</w:t>
      </w:r>
    </w:p>
    <w:p w14:paraId="60827337" w14:textId="77777777" w:rsidR="00403DB7" w:rsidRPr="00403DB7" w:rsidRDefault="00403DB7" w:rsidP="00403DB7"/>
    <w:p w14:paraId="79A38124" w14:textId="53368B86" w:rsidR="00403DB7" w:rsidRDefault="00403DB7" w:rsidP="00403DB7">
      <w:pPr>
        <w:pStyle w:val="Heading1"/>
        <w:rPr>
          <w:szCs w:val="24"/>
        </w:rPr>
      </w:pPr>
      <w:r w:rsidRPr="00A06B48">
        <w:rPr>
          <w:szCs w:val="24"/>
        </w:rPr>
        <w:t>Manual Code:</w:t>
      </w:r>
      <w:r>
        <w:rPr>
          <w:szCs w:val="24"/>
        </w:rPr>
        <w:t xml:space="preserve">                                                             </w:t>
      </w:r>
      <w:r w:rsidRPr="00A06B48">
        <w:rPr>
          <w:szCs w:val="24"/>
        </w:rPr>
        <w:t>Libraries</w:t>
      </w:r>
      <w:r>
        <w:rPr>
          <w:szCs w:val="24"/>
        </w:rPr>
        <w:t xml:space="preserve"> Code:             </w:t>
      </w:r>
    </w:p>
    <w:p w14:paraId="2C032345" w14:textId="06C9C763" w:rsidR="00403DB7" w:rsidRPr="00403DB7" w:rsidRDefault="00403DB7" w:rsidP="00403DB7">
      <w:pPr>
        <w:spacing w:after="0" w:line="240" w:lineRule="auto"/>
        <w:rPr>
          <w:b/>
          <w:bCs/>
        </w:rPr>
      </w:pPr>
      <w:r w:rsidRPr="00403DB7">
        <w:rPr>
          <w:b/>
          <w:bCs/>
        </w:rPr>
        <w:t>image0_pixels=np.array(img0.getdata())</w:t>
      </w:r>
      <w:r w:rsidR="006D0108">
        <w:rPr>
          <w:b/>
          <w:bCs/>
        </w:rPr>
        <w:t xml:space="preserve">                                                                            </w:t>
      </w:r>
      <w:r w:rsidR="006D0108" w:rsidRPr="006D0108">
        <w:rPr>
          <w:b/>
          <w:bCs/>
        </w:rPr>
        <w:t>j = Image.new('L' , (256,256))</w:t>
      </w:r>
    </w:p>
    <w:p w14:paraId="0F6CE7FC" w14:textId="67836B4B" w:rsidR="00403DB7" w:rsidRPr="00403DB7" w:rsidRDefault="00403DB7" w:rsidP="00403DB7">
      <w:pPr>
        <w:spacing w:after="0" w:line="240" w:lineRule="auto"/>
        <w:rPr>
          <w:b/>
          <w:bCs/>
        </w:rPr>
      </w:pPr>
      <w:r w:rsidRPr="00403DB7">
        <w:rPr>
          <w:b/>
          <w:bCs/>
        </w:rPr>
        <w:t>image1_pixels=np.array(img1.getdata())</w:t>
      </w:r>
      <w:r w:rsidR="006D0108">
        <w:rPr>
          <w:b/>
          <w:bCs/>
        </w:rPr>
        <w:t xml:space="preserve">                                                                            </w:t>
      </w:r>
      <w:r w:rsidR="006D0108" w:rsidRPr="006D0108">
        <w:rPr>
          <w:b/>
          <w:bCs/>
        </w:rPr>
        <w:t>for y in range(256):</w:t>
      </w:r>
    </w:p>
    <w:p w14:paraId="600C60D2" w14:textId="2791B3D0" w:rsidR="00403DB7" w:rsidRPr="00403DB7" w:rsidRDefault="00403DB7" w:rsidP="00403DB7">
      <w:pPr>
        <w:spacing w:after="0" w:line="240" w:lineRule="auto"/>
        <w:rPr>
          <w:b/>
          <w:bCs/>
        </w:rPr>
      </w:pPr>
      <w:r w:rsidRPr="00403DB7">
        <w:rPr>
          <w:b/>
          <w:bCs/>
        </w:rPr>
        <w:t>image0_pixels=image0_pixels.reshape(256,256)</w:t>
      </w:r>
      <w:r w:rsidR="006D0108">
        <w:rPr>
          <w:b/>
          <w:bCs/>
        </w:rPr>
        <w:t xml:space="preserve">                                                                   </w:t>
      </w:r>
      <w:r w:rsidR="006D0108" w:rsidRPr="006D0108">
        <w:rPr>
          <w:b/>
          <w:bCs/>
        </w:rPr>
        <w:t>for x in range (256):</w:t>
      </w:r>
    </w:p>
    <w:p w14:paraId="55EB53EB" w14:textId="55BBFACF" w:rsidR="00403DB7" w:rsidRPr="00403DB7" w:rsidRDefault="00403DB7" w:rsidP="00403DB7">
      <w:pPr>
        <w:spacing w:after="0" w:line="240" w:lineRule="auto"/>
        <w:rPr>
          <w:b/>
          <w:bCs/>
        </w:rPr>
      </w:pPr>
      <w:r w:rsidRPr="00403DB7">
        <w:rPr>
          <w:b/>
          <w:bCs/>
        </w:rPr>
        <w:t>image1_pixels=image1_pixels.reshape(256,256)</w:t>
      </w:r>
      <w:r w:rsidR="006D0108">
        <w:rPr>
          <w:b/>
          <w:bCs/>
        </w:rPr>
        <w:t xml:space="preserve">                                                                      </w:t>
      </w:r>
      <w:r w:rsidR="006D0108" w:rsidRPr="006D0108">
        <w:rPr>
          <w:b/>
          <w:bCs/>
        </w:rPr>
        <w:t xml:space="preserve"> if y &lt;= 128:</w:t>
      </w:r>
    </w:p>
    <w:p w14:paraId="3FFF5356" w14:textId="32F3F3D5" w:rsidR="00403DB7" w:rsidRPr="006D0108" w:rsidRDefault="00403DB7" w:rsidP="00403DB7">
      <w:pPr>
        <w:spacing w:after="0" w:line="240" w:lineRule="auto"/>
        <w:rPr>
          <w:b/>
          <w:bCs/>
          <w:sz w:val="18"/>
          <w:szCs w:val="18"/>
        </w:rPr>
      </w:pPr>
      <w:r w:rsidRPr="006D0108">
        <w:rPr>
          <w:b/>
          <w:bCs/>
          <w:sz w:val="18"/>
          <w:szCs w:val="18"/>
        </w:rPr>
        <w:t>image0_pixels=image0_pixels[:128, :]</w:t>
      </w:r>
      <w:r w:rsidR="006D0108" w:rsidRPr="006D0108">
        <w:rPr>
          <w:b/>
          <w:bCs/>
          <w:sz w:val="18"/>
          <w:szCs w:val="18"/>
        </w:rPr>
        <w:t xml:space="preserve">                                                                                                             </w:t>
      </w:r>
      <w:r w:rsidR="006D0108">
        <w:rPr>
          <w:b/>
          <w:bCs/>
          <w:sz w:val="18"/>
          <w:szCs w:val="18"/>
        </w:rPr>
        <w:t xml:space="preserve"> </w:t>
      </w:r>
      <w:r w:rsidR="006D0108" w:rsidRPr="006D0108">
        <w:rPr>
          <w:b/>
          <w:bCs/>
          <w:sz w:val="18"/>
          <w:szCs w:val="18"/>
        </w:rPr>
        <w:t xml:space="preserve"> gs_value = LenaGray.getpixel((x,y))</w:t>
      </w:r>
    </w:p>
    <w:p w14:paraId="412CD279" w14:textId="55B9A684" w:rsidR="00403DB7" w:rsidRPr="006D0108" w:rsidRDefault="00403DB7" w:rsidP="00403DB7">
      <w:pPr>
        <w:spacing w:after="0" w:line="240" w:lineRule="auto"/>
        <w:rPr>
          <w:b/>
          <w:bCs/>
          <w:sz w:val="18"/>
          <w:szCs w:val="18"/>
        </w:rPr>
      </w:pPr>
      <w:r w:rsidRPr="00403DB7">
        <w:rPr>
          <w:b/>
          <w:bCs/>
        </w:rPr>
        <w:t>image1_pixels=image1_pixels[128:, :]</w:t>
      </w:r>
      <w:r w:rsidR="006D0108">
        <w:rPr>
          <w:b/>
          <w:bCs/>
        </w:rPr>
        <w:t xml:space="preserve">                                                                                             </w:t>
      </w:r>
      <w:r w:rsidR="006D0108" w:rsidRPr="006D0108">
        <w:rPr>
          <w:b/>
          <w:bCs/>
          <w:sz w:val="18"/>
          <w:szCs w:val="18"/>
        </w:rPr>
        <w:t>j.putpixel((x,y) , gs_value)</w:t>
      </w:r>
    </w:p>
    <w:p w14:paraId="6F9349B1" w14:textId="1349DCF9" w:rsidR="00403DB7" w:rsidRPr="00403DB7" w:rsidRDefault="00403DB7" w:rsidP="00403DB7">
      <w:pPr>
        <w:spacing w:after="0" w:line="240" w:lineRule="auto"/>
        <w:rPr>
          <w:b/>
          <w:bCs/>
        </w:rPr>
      </w:pPr>
      <w:r w:rsidRPr="00403DB7">
        <w:rPr>
          <w:b/>
          <w:bCs/>
        </w:rPr>
        <w:t>image1_2=np.concatenate((image0_pixels,image1_pixels),axis=0)</w:t>
      </w:r>
      <w:r w:rsidR="006D0108">
        <w:rPr>
          <w:b/>
          <w:bCs/>
        </w:rPr>
        <w:t xml:space="preserve">                                      </w:t>
      </w:r>
      <w:r w:rsidR="006D0108" w:rsidRPr="006D0108">
        <w:rPr>
          <w:b/>
          <w:bCs/>
        </w:rPr>
        <w:t>else</w:t>
      </w:r>
      <w:r w:rsidR="006D0108">
        <w:rPr>
          <w:b/>
          <w:bCs/>
        </w:rPr>
        <w:t xml:space="preserve">:                                      </w:t>
      </w:r>
    </w:p>
    <w:p w14:paraId="007EEE0F" w14:textId="678AA2FF" w:rsidR="00403DB7" w:rsidRPr="006D0108" w:rsidRDefault="00403DB7" w:rsidP="00403DB7">
      <w:pPr>
        <w:spacing w:after="0" w:line="240" w:lineRule="auto"/>
        <w:rPr>
          <w:b/>
          <w:bCs/>
          <w:sz w:val="18"/>
          <w:szCs w:val="18"/>
        </w:rPr>
      </w:pPr>
      <w:r w:rsidRPr="00403DB7">
        <w:rPr>
          <w:b/>
          <w:bCs/>
        </w:rPr>
        <w:t>final_result=Image.fromarray(image1_2)</w:t>
      </w:r>
      <w:r w:rsidR="006D0108">
        <w:rPr>
          <w:b/>
          <w:bCs/>
        </w:rPr>
        <w:t xml:space="preserve">                                                                                      </w:t>
      </w:r>
      <w:r w:rsidR="006D0108" w:rsidRPr="006D0108">
        <w:rPr>
          <w:b/>
          <w:bCs/>
          <w:sz w:val="18"/>
          <w:szCs w:val="18"/>
        </w:rPr>
        <w:t>gs_value = PepperGrey.getpixel((x,y))</w:t>
      </w:r>
    </w:p>
    <w:p w14:paraId="207F7883" w14:textId="24C2BF5A" w:rsidR="00403DB7" w:rsidRPr="00403DB7" w:rsidRDefault="00403DB7" w:rsidP="00403DB7">
      <w:pPr>
        <w:spacing w:after="0" w:line="240" w:lineRule="auto"/>
        <w:rPr>
          <w:b/>
          <w:bCs/>
        </w:rPr>
      </w:pPr>
      <w:r w:rsidRPr="00403DB7">
        <w:rPr>
          <w:b/>
          <w:bCs/>
        </w:rPr>
        <w:t>final_result.show()</w:t>
      </w:r>
      <w:r w:rsidR="006D0108">
        <w:rPr>
          <w:b/>
          <w:bCs/>
        </w:rPr>
        <w:t xml:space="preserve">                                                                                                                               </w:t>
      </w:r>
      <w:r w:rsidR="006D0108" w:rsidRPr="006D0108">
        <w:rPr>
          <w:b/>
          <w:bCs/>
          <w:sz w:val="18"/>
          <w:szCs w:val="18"/>
        </w:rPr>
        <w:t>j.putpixel((x,y) , gs_value)</w:t>
      </w:r>
    </w:p>
    <w:p w14:paraId="553F02DF" w14:textId="39AD82E1" w:rsidR="00403DB7" w:rsidRPr="00403DB7" w:rsidRDefault="00403DB7" w:rsidP="00403DB7">
      <w:pPr>
        <w:spacing w:after="0" w:line="240" w:lineRule="auto"/>
        <w:rPr>
          <w:b/>
          <w:bCs/>
        </w:rPr>
      </w:pPr>
      <w:r w:rsidRPr="00403DB7">
        <w:rPr>
          <w:b/>
          <w:bCs/>
        </w:rPr>
        <w:t>final_result=final_result.convert("L")</w:t>
      </w:r>
      <w:r w:rsidR="006D0108">
        <w:rPr>
          <w:b/>
          <w:bCs/>
        </w:rPr>
        <w:t xml:space="preserve">                                                                                </w:t>
      </w:r>
      <w:r w:rsidR="006D0108" w:rsidRPr="006D0108">
        <w:rPr>
          <w:b/>
          <w:bCs/>
        </w:rPr>
        <w:t>j.save('</w:t>
      </w:r>
      <w:r w:rsidR="006D0108">
        <w:rPr>
          <w:b/>
          <w:bCs/>
        </w:rPr>
        <w:t>J</w:t>
      </w:r>
      <w:r w:rsidR="006D0108" w:rsidRPr="006D0108">
        <w:rPr>
          <w:b/>
          <w:bCs/>
        </w:rPr>
        <w:t xml:space="preserve">.jpg')            </w:t>
      </w:r>
    </w:p>
    <w:p w14:paraId="1C3E00F3" w14:textId="6F1BA661" w:rsidR="00403DB7" w:rsidRPr="00403DB7" w:rsidRDefault="00403DB7" w:rsidP="00403DB7">
      <w:pPr>
        <w:spacing w:after="0" w:line="240" w:lineRule="auto"/>
        <w:rPr>
          <w:b/>
          <w:bCs/>
        </w:rPr>
      </w:pPr>
      <w:r w:rsidRPr="00403DB7">
        <w:rPr>
          <w:b/>
          <w:bCs/>
        </w:rPr>
        <w:t>final_result.save("J.jpg")</w:t>
      </w:r>
      <w:r w:rsidR="006D0108">
        <w:rPr>
          <w:b/>
          <w:bCs/>
        </w:rPr>
        <w:t xml:space="preserve">                                                                                                       </w:t>
      </w:r>
      <w:r w:rsidR="006D0108" w:rsidRPr="006D0108">
        <w:rPr>
          <w:b/>
          <w:bCs/>
        </w:rPr>
        <w:t xml:space="preserve">j.show()        </w:t>
      </w:r>
    </w:p>
    <w:p w14:paraId="20DC4EF9" w14:textId="77777777" w:rsidR="006D0108" w:rsidRDefault="006D0108" w:rsidP="00134E1B">
      <w:pPr>
        <w:pStyle w:val="Title"/>
      </w:pPr>
    </w:p>
    <w:p w14:paraId="25BB8F7E" w14:textId="7BEF27F1" w:rsidR="006D0108" w:rsidRDefault="006D0108" w:rsidP="006D0108">
      <w:pPr>
        <w:pStyle w:val="Title"/>
        <w:jc w:val="center"/>
      </w:pPr>
      <w:r>
        <w:lastRenderedPageBreak/>
        <w:t>Output 1.B</w:t>
      </w:r>
    </w:p>
    <w:p w14:paraId="12593E14" w14:textId="104B5B60" w:rsidR="006D0108" w:rsidRPr="006D0108" w:rsidRDefault="006D0108" w:rsidP="006D0108">
      <w:r>
        <w:rPr>
          <w:noProof/>
        </w:rPr>
        <w:drawing>
          <wp:anchor distT="0" distB="0" distL="114300" distR="114300" simplePos="0" relativeHeight="251729920" behindDoc="0" locked="0" layoutInCell="1" allowOverlap="1" wp14:anchorId="09506BA8" wp14:editId="76A06A4E">
            <wp:simplePos x="0" y="0"/>
            <wp:positionH relativeFrom="column">
              <wp:posOffset>2228850</wp:posOffset>
            </wp:positionH>
            <wp:positionV relativeFrom="paragraph">
              <wp:posOffset>22860</wp:posOffset>
            </wp:positionV>
            <wp:extent cx="2076450" cy="1943100"/>
            <wp:effectExtent l="0" t="0" r="0" b="0"/>
            <wp:wrapNone/>
            <wp:docPr id="2092439315" name="Picture 4" descr="A person wearing a hat and a bell pep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39315" name="Picture 4" descr="A person wearing a hat and a bell pepp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645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1C213" w14:textId="484662D0" w:rsidR="006D0108" w:rsidRPr="006D0108" w:rsidRDefault="006D0108" w:rsidP="006D0108"/>
    <w:p w14:paraId="36E07D54" w14:textId="77777777" w:rsidR="006D0108" w:rsidRDefault="006D0108" w:rsidP="006D0108"/>
    <w:p w14:paraId="4CD168C5" w14:textId="0D7BD4F4" w:rsidR="006D0108" w:rsidRDefault="006D0108" w:rsidP="006D0108"/>
    <w:p w14:paraId="447A61B7" w14:textId="711659B6" w:rsidR="006D0108" w:rsidRDefault="006D0108" w:rsidP="006D0108"/>
    <w:p w14:paraId="6DE348B4" w14:textId="01618158" w:rsidR="006D0108" w:rsidRDefault="006D0108" w:rsidP="006D0108"/>
    <w:p w14:paraId="3026F967" w14:textId="218CC9C9" w:rsidR="006D0108" w:rsidRDefault="006D0108" w:rsidP="006D0108"/>
    <w:p w14:paraId="1D636945" w14:textId="23486323" w:rsidR="006D0108" w:rsidRDefault="006D0108" w:rsidP="006D0108"/>
    <w:p w14:paraId="2B4CEA17" w14:textId="62A54D96" w:rsidR="006D0108" w:rsidRDefault="006D0108" w:rsidP="006D0108">
      <w:r>
        <w:rPr>
          <w:noProof/>
        </w:rPr>
        <mc:AlternateContent>
          <mc:Choice Requires="wps">
            <w:drawing>
              <wp:anchor distT="45720" distB="45720" distL="114300" distR="114300" simplePos="0" relativeHeight="251731968" behindDoc="1" locked="0" layoutInCell="1" allowOverlap="1" wp14:anchorId="4172840C" wp14:editId="6FAC81DF">
                <wp:simplePos x="0" y="0"/>
                <wp:positionH relativeFrom="margin">
                  <wp:posOffset>3095625</wp:posOffset>
                </wp:positionH>
                <wp:positionV relativeFrom="paragraph">
                  <wp:posOffset>5080</wp:posOffset>
                </wp:positionV>
                <wp:extent cx="488950" cy="260350"/>
                <wp:effectExtent l="0" t="0" r="0" b="6350"/>
                <wp:wrapNone/>
                <wp:docPr id="1107022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0350"/>
                        </a:xfrm>
                        <a:prstGeom prst="rect">
                          <a:avLst/>
                        </a:prstGeom>
                        <a:noFill/>
                        <a:ln w="9525">
                          <a:noFill/>
                          <a:miter lim="800000"/>
                          <a:headEnd/>
                          <a:tailEnd/>
                        </a:ln>
                      </wps:spPr>
                      <wps:txbx>
                        <w:txbxContent>
                          <w:p w14:paraId="3E59868D" w14:textId="0DD28111" w:rsidR="006D0108" w:rsidRDefault="006D0108" w:rsidP="006D0108">
                            <w:r>
                              <w:rPr>
                                <w:b/>
                                <w:bCs/>
                              </w:rPr>
                              <w:t>J.jpg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2840C" id="_x0000_s1032" type="#_x0000_t202" style="position:absolute;margin-left:243.75pt;margin-top:.4pt;width:38.5pt;height:20.5pt;z-index:-251584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" filled="f" stroked="f">
                <v:textbox>
                  <w:txbxContent>
                    <w:p w14:paraId="3E59868D" w14:textId="0DD28111" w:rsidR="006D0108" w:rsidRDefault="006D0108" w:rsidP="006D0108">
                      <w:r>
                        <w:rPr>
                          <w:b/>
                          <w:bCs/>
                        </w:rPr>
                        <w:t>J.jpg</w:t>
                      </w:r>
                    </w:p>
                  </w:txbxContent>
                </v:textbox>
                <w10:wrap anchorx="margin"/>
              </v:shape>
            </w:pict>
          </mc:Fallback>
        </mc:AlternateContent>
      </w:r>
    </w:p>
    <w:p w14:paraId="3B6EE1EA" w14:textId="1C728AF0" w:rsidR="006D0108" w:rsidRPr="006D0108" w:rsidRDefault="006D0108" w:rsidP="006D0108">
      <w:pPr>
        <w:pStyle w:val="Title"/>
      </w:pPr>
      <w:r>
        <w:t xml:space="preserve">                         Assignment 1.C</w:t>
      </w:r>
    </w:p>
    <w:p w14:paraId="736CF65C" w14:textId="77777777" w:rsidR="006D0108" w:rsidRDefault="006D0108" w:rsidP="006D0108">
      <w:pPr>
        <w:pStyle w:val="Heading1"/>
        <w:rPr>
          <w:szCs w:val="24"/>
        </w:rPr>
      </w:pPr>
      <w:r w:rsidRPr="00A06B48">
        <w:rPr>
          <w:szCs w:val="24"/>
        </w:rPr>
        <w:t>Manual Code:</w:t>
      </w:r>
      <w:r>
        <w:rPr>
          <w:szCs w:val="24"/>
        </w:rPr>
        <w:t xml:space="preserve">                                                             </w:t>
      </w:r>
      <w:r w:rsidRPr="00A06B48">
        <w:rPr>
          <w:szCs w:val="24"/>
        </w:rPr>
        <w:t>Libraries</w:t>
      </w:r>
      <w:r>
        <w:rPr>
          <w:szCs w:val="24"/>
        </w:rPr>
        <w:t xml:space="preserve"> Code:     </w:t>
      </w:r>
    </w:p>
    <w:p w14:paraId="2806D3EB" w14:textId="77777777" w:rsidR="00134E1B" w:rsidRPr="00134E1B" w:rsidRDefault="006D0108" w:rsidP="00134E1B">
      <w:pPr>
        <w:spacing w:after="0"/>
        <w:rPr>
          <w:b/>
          <w:bCs/>
        </w:rPr>
      </w:pPr>
      <w:r w:rsidRPr="006D0108">
        <w:rPr>
          <w:b/>
          <w:bCs/>
        </w:rPr>
        <w:t>img3=Image.open("J.jpg")</w:t>
      </w:r>
      <w:r w:rsidR="00134E1B">
        <w:rPr>
          <w:b/>
          <w:bCs/>
        </w:rPr>
        <w:t xml:space="preserve">                                                                                                           </w:t>
      </w:r>
      <w:r w:rsidR="00134E1B" w:rsidRPr="00134E1B">
        <w:rPr>
          <w:b/>
          <w:bCs/>
        </w:rPr>
        <w:t>j = Image.open('j.jpg')</w:t>
      </w:r>
    </w:p>
    <w:p w14:paraId="07217F6C" w14:textId="6FF0A3F2" w:rsidR="006D0108" w:rsidRPr="006D0108" w:rsidRDefault="006D0108" w:rsidP="00134E1B">
      <w:pPr>
        <w:spacing w:after="0"/>
        <w:rPr>
          <w:b/>
          <w:bCs/>
        </w:rPr>
      </w:pPr>
      <w:r w:rsidRPr="006D0108">
        <w:rPr>
          <w:b/>
          <w:bCs/>
        </w:rPr>
        <w:t>k_pixels=np.array(img3.getdata())</w:t>
      </w:r>
      <w:r w:rsidR="00134E1B">
        <w:rPr>
          <w:b/>
          <w:bCs/>
        </w:rPr>
        <w:t xml:space="preserve">                                                                                            </w:t>
      </w:r>
      <w:r w:rsidR="00134E1B" w:rsidRPr="00134E1B">
        <w:rPr>
          <w:b/>
          <w:bCs/>
        </w:rPr>
        <w:t>k = Image.new('L', (256, 256))</w:t>
      </w:r>
    </w:p>
    <w:p w14:paraId="2B2208A2" w14:textId="0D20C51D" w:rsidR="006D0108" w:rsidRPr="006D0108" w:rsidRDefault="006D0108" w:rsidP="006D0108">
      <w:pPr>
        <w:spacing w:after="0"/>
        <w:rPr>
          <w:b/>
          <w:bCs/>
        </w:rPr>
      </w:pPr>
      <w:r w:rsidRPr="006D0108">
        <w:rPr>
          <w:b/>
          <w:bCs/>
        </w:rPr>
        <w:t>size=img3.size</w:t>
      </w:r>
      <w:r w:rsidR="00134E1B">
        <w:rPr>
          <w:b/>
          <w:bCs/>
        </w:rPr>
        <w:t xml:space="preserve">                                                                                                                              </w:t>
      </w:r>
      <w:r w:rsidR="00134E1B" w:rsidRPr="00134E1B">
        <w:rPr>
          <w:b/>
          <w:bCs/>
        </w:rPr>
        <w:t>for y in range(256):</w:t>
      </w:r>
    </w:p>
    <w:p w14:paraId="53B203BF" w14:textId="2C74D961" w:rsidR="006D0108" w:rsidRPr="006D0108" w:rsidRDefault="006D0108" w:rsidP="006D0108">
      <w:pPr>
        <w:spacing w:after="0"/>
        <w:rPr>
          <w:b/>
          <w:bCs/>
        </w:rPr>
      </w:pPr>
      <w:r w:rsidRPr="006D0108">
        <w:rPr>
          <w:b/>
          <w:bCs/>
        </w:rPr>
        <w:t>k_pixels=k_pixels.reshape(size[0],size[1])</w:t>
      </w:r>
      <w:r w:rsidR="00134E1B">
        <w:rPr>
          <w:b/>
          <w:bCs/>
        </w:rPr>
        <w:t xml:space="preserve">                                                                               </w:t>
      </w:r>
      <w:r w:rsidR="00134E1B" w:rsidRPr="00134E1B">
        <w:rPr>
          <w:b/>
          <w:bCs/>
        </w:rPr>
        <w:t xml:space="preserve">    for x in range(256):</w:t>
      </w:r>
    </w:p>
    <w:p w14:paraId="6F468881" w14:textId="4989426A" w:rsidR="006D0108" w:rsidRPr="00134E1B" w:rsidRDefault="006D0108" w:rsidP="006D0108">
      <w:pPr>
        <w:spacing w:after="0"/>
        <w:rPr>
          <w:b/>
          <w:bCs/>
          <w:sz w:val="18"/>
          <w:szCs w:val="18"/>
        </w:rPr>
      </w:pPr>
      <w:r w:rsidRPr="00134E1B">
        <w:rPr>
          <w:b/>
          <w:bCs/>
          <w:sz w:val="18"/>
          <w:szCs w:val="18"/>
        </w:rPr>
        <w:t>part1=k_pixels[:256//2, :]</w:t>
      </w:r>
      <w:r w:rsidR="00134E1B" w:rsidRPr="00134E1B">
        <w:rPr>
          <w:b/>
          <w:bCs/>
          <w:sz w:val="18"/>
          <w:szCs w:val="18"/>
        </w:rPr>
        <w:t xml:space="preserve">                                                                                                                           </w:t>
      </w:r>
      <w:r w:rsidR="00134E1B">
        <w:rPr>
          <w:b/>
          <w:bCs/>
          <w:sz w:val="18"/>
          <w:szCs w:val="18"/>
        </w:rPr>
        <w:t xml:space="preserve">       </w:t>
      </w:r>
      <w:r w:rsidR="00134E1B" w:rsidRPr="00134E1B">
        <w:rPr>
          <w:b/>
          <w:bCs/>
          <w:sz w:val="18"/>
          <w:szCs w:val="18"/>
        </w:rPr>
        <w:t xml:space="preserve">   gs_value = j.getpixel((x, y - 128))</w:t>
      </w:r>
    </w:p>
    <w:p w14:paraId="7FEFC00F" w14:textId="44ACE676" w:rsidR="006D0108" w:rsidRPr="006D0108" w:rsidRDefault="006D0108" w:rsidP="006D0108">
      <w:pPr>
        <w:spacing w:after="0"/>
        <w:rPr>
          <w:b/>
          <w:bCs/>
        </w:rPr>
      </w:pPr>
      <w:r w:rsidRPr="006D0108">
        <w:rPr>
          <w:b/>
          <w:bCs/>
        </w:rPr>
        <w:t>part2=k_pixels[256//2:, :]</w:t>
      </w:r>
      <w:r w:rsidR="00134E1B">
        <w:rPr>
          <w:b/>
          <w:bCs/>
        </w:rPr>
        <w:t xml:space="preserve">                                                                                                                   </w:t>
      </w:r>
      <w:r w:rsidR="00134E1B" w:rsidRPr="00134E1B">
        <w:rPr>
          <w:b/>
          <w:bCs/>
          <w:sz w:val="18"/>
          <w:szCs w:val="18"/>
        </w:rPr>
        <w:t>k.putpixel((x, y), gs_value)</w:t>
      </w:r>
    </w:p>
    <w:p w14:paraId="2BA801C0" w14:textId="22DC4D29" w:rsidR="006D0108" w:rsidRPr="006D0108" w:rsidRDefault="006D0108" w:rsidP="006D0108">
      <w:pPr>
        <w:spacing w:after="0"/>
        <w:rPr>
          <w:b/>
          <w:bCs/>
        </w:rPr>
      </w:pPr>
      <w:r w:rsidRPr="006D0108">
        <w:rPr>
          <w:b/>
          <w:bCs/>
        </w:rPr>
        <w:t>partAll=np.concatenate((part2,part1),axis=0)</w:t>
      </w:r>
      <w:r w:rsidR="00134E1B">
        <w:rPr>
          <w:b/>
          <w:bCs/>
        </w:rPr>
        <w:t xml:space="preserve">                                                                     </w:t>
      </w:r>
      <w:r w:rsidR="00134E1B" w:rsidRPr="00134E1B">
        <w:rPr>
          <w:b/>
          <w:bCs/>
        </w:rPr>
        <w:t>k.save('</w:t>
      </w:r>
      <w:r w:rsidR="0080612D">
        <w:rPr>
          <w:b/>
          <w:bCs/>
        </w:rPr>
        <w:t>K</w:t>
      </w:r>
      <w:r w:rsidR="00134E1B" w:rsidRPr="00134E1B">
        <w:rPr>
          <w:b/>
          <w:bCs/>
        </w:rPr>
        <w:t>.jpg')</w:t>
      </w:r>
    </w:p>
    <w:p w14:paraId="6757F7CB" w14:textId="72881A6B" w:rsidR="006D0108" w:rsidRPr="006D0108" w:rsidRDefault="006D0108" w:rsidP="006D0108">
      <w:pPr>
        <w:spacing w:after="0"/>
        <w:rPr>
          <w:b/>
          <w:bCs/>
        </w:rPr>
      </w:pPr>
      <w:r w:rsidRPr="006D0108">
        <w:rPr>
          <w:b/>
          <w:bCs/>
        </w:rPr>
        <w:t>k_final=Image.fromarray(partAll)</w:t>
      </w:r>
      <w:r w:rsidR="00134E1B">
        <w:rPr>
          <w:b/>
          <w:bCs/>
        </w:rPr>
        <w:t xml:space="preserve">                                                                                           </w:t>
      </w:r>
      <w:r w:rsidR="00134E1B" w:rsidRPr="00134E1B">
        <w:rPr>
          <w:b/>
          <w:bCs/>
        </w:rPr>
        <w:t>k.show()</w:t>
      </w:r>
    </w:p>
    <w:p w14:paraId="34CA06CE" w14:textId="77777777" w:rsidR="006D0108" w:rsidRPr="006D0108" w:rsidRDefault="006D0108" w:rsidP="006D0108">
      <w:pPr>
        <w:spacing w:after="0"/>
        <w:rPr>
          <w:b/>
          <w:bCs/>
        </w:rPr>
      </w:pPr>
      <w:r w:rsidRPr="006D0108">
        <w:rPr>
          <w:b/>
          <w:bCs/>
        </w:rPr>
        <w:t>k_final=k_final.convert("L")</w:t>
      </w:r>
    </w:p>
    <w:p w14:paraId="4573E16E" w14:textId="77777777" w:rsidR="006D0108" w:rsidRPr="006D0108" w:rsidRDefault="006D0108" w:rsidP="006D0108">
      <w:pPr>
        <w:spacing w:after="0"/>
        <w:rPr>
          <w:b/>
          <w:bCs/>
        </w:rPr>
      </w:pPr>
      <w:r w:rsidRPr="006D0108">
        <w:rPr>
          <w:b/>
          <w:bCs/>
        </w:rPr>
        <w:t>k_final.save("K.jpg")</w:t>
      </w:r>
    </w:p>
    <w:p w14:paraId="069C8ECA" w14:textId="58FBC7B6" w:rsidR="00134E1B" w:rsidRPr="00134E1B" w:rsidRDefault="006D0108" w:rsidP="00134E1B">
      <w:pPr>
        <w:spacing w:after="0"/>
        <w:rPr>
          <w:b/>
          <w:bCs/>
        </w:rPr>
      </w:pPr>
      <w:r w:rsidRPr="006D0108">
        <w:rPr>
          <w:b/>
          <w:bCs/>
        </w:rPr>
        <w:t xml:space="preserve">k_final.show() </w:t>
      </w:r>
    </w:p>
    <w:p w14:paraId="3F1E9561" w14:textId="256DA0FD" w:rsidR="00134E1B" w:rsidRDefault="00134E1B" w:rsidP="00134E1B">
      <w:pPr>
        <w:pStyle w:val="Title"/>
        <w:jc w:val="center"/>
      </w:pPr>
      <w:r>
        <w:t>Output 1.C</w:t>
      </w:r>
    </w:p>
    <w:p w14:paraId="33A8BD7F" w14:textId="20B714FF" w:rsidR="00134E1B" w:rsidRPr="00134E1B" w:rsidRDefault="00134E1B" w:rsidP="00134E1B">
      <w:r>
        <w:rPr>
          <w:noProof/>
        </w:rPr>
        <mc:AlternateContent>
          <mc:Choice Requires="wps">
            <w:drawing>
              <wp:anchor distT="45720" distB="45720" distL="114300" distR="114300" simplePos="0" relativeHeight="251735040" behindDoc="1" locked="0" layoutInCell="1" allowOverlap="1" wp14:anchorId="7AECED24" wp14:editId="1A58CF91">
                <wp:simplePos x="0" y="0"/>
                <wp:positionH relativeFrom="margin">
                  <wp:align>center</wp:align>
                </wp:positionH>
                <wp:positionV relativeFrom="paragraph">
                  <wp:posOffset>2231134</wp:posOffset>
                </wp:positionV>
                <wp:extent cx="488950" cy="260350"/>
                <wp:effectExtent l="0" t="0" r="0" b="6350"/>
                <wp:wrapNone/>
                <wp:docPr id="1374219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60350"/>
                        </a:xfrm>
                        <a:prstGeom prst="rect">
                          <a:avLst/>
                        </a:prstGeom>
                        <a:noFill/>
                        <a:ln w="9525">
                          <a:noFill/>
                          <a:miter lim="800000"/>
                          <a:headEnd/>
                          <a:tailEnd/>
                        </a:ln>
                      </wps:spPr>
                      <wps:txbx>
                        <w:txbxContent>
                          <w:p w14:paraId="4BF11B86" w14:textId="31F6B194" w:rsidR="00134E1B" w:rsidRDefault="00134E1B" w:rsidP="00134E1B">
                            <w:r>
                              <w:rPr>
                                <w:b/>
                                <w:bCs/>
                              </w:rPr>
                              <w:t>K.jpg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CED24" id="_x0000_s1033" type="#_x0000_t202" style="position:absolute;margin-left:0;margin-top:175.7pt;width:38.5pt;height:20.5pt;z-index:-251581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" filled="f" stroked="f">
                <v:textbox>
                  <w:txbxContent>
                    <w:p w14:paraId="4BF11B86" w14:textId="31F6B194" w:rsidR="00134E1B" w:rsidRDefault="00134E1B" w:rsidP="00134E1B">
                      <w:r>
                        <w:rPr>
                          <w:b/>
                          <w:bCs/>
                        </w:rPr>
                        <w:t>K.jpg</w:t>
                      </w:r>
                    </w:p>
                  </w:txbxContent>
                </v:textbox>
                <w10:wrap anchorx="margin"/>
              </v:shape>
            </w:pict>
          </mc:Fallback>
        </mc:AlternateContent>
      </w:r>
      <w:r>
        <w:rPr>
          <w:noProof/>
        </w:rPr>
        <w:drawing>
          <wp:anchor distT="0" distB="0" distL="114300" distR="114300" simplePos="0" relativeHeight="251732992" behindDoc="0" locked="0" layoutInCell="1" allowOverlap="1" wp14:anchorId="71601810" wp14:editId="0FC08B08">
            <wp:simplePos x="0" y="0"/>
            <wp:positionH relativeFrom="margin">
              <wp:align>center</wp:align>
            </wp:positionH>
            <wp:positionV relativeFrom="paragraph">
              <wp:posOffset>56070</wp:posOffset>
            </wp:positionV>
            <wp:extent cx="2101215" cy="2149434"/>
            <wp:effectExtent l="0" t="0" r="0" b="3810"/>
            <wp:wrapNone/>
            <wp:docPr id="436963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215" cy="21494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F7D310" w14:textId="618B7F18" w:rsidR="00134E1B" w:rsidRPr="006D0108" w:rsidRDefault="00134E1B" w:rsidP="006D0108">
      <w:pPr>
        <w:sectPr w:rsidR="00134E1B" w:rsidRPr="006D0108" w:rsidSect="00194E0C">
          <w:footerReference w:type="default" r:id="rId17"/>
          <w:type w:val="continuous"/>
          <w:pgSz w:w="12240" w:h="15840" w:code="1"/>
          <w:pgMar w:top="994" w:right="1080" w:bottom="720" w:left="1080" w:header="576" w:footer="0"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7651"/>
        <w:gridCol w:w="2429"/>
      </w:tblGrid>
      <w:tr w:rsidR="00DB5DAB" w14:paraId="0434A444" w14:textId="77777777" w:rsidTr="007766B6">
        <w:trPr>
          <w:trHeight w:val="1994"/>
        </w:trPr>
        <w:tc>
          <w:tcPr>
            <w:tcW w:w="7651" w:type="dxa"/>
          </w:tcPr>
          <w:p w14:paraId="7168F82F" w14:textId="2BB15750" w:rsidR="005B6BBD" w:rsidRPr="003F234D" w:rsidRDefault="00134E1B" w:rsidP="00134E1B">
            <w:pPr>
              <w:pStyle w:val="Title"/>
              <w:jc w:val="center"/>
            </w:pPr>
            <w:r>
              <w:lastRenderedPageBreak/>
              <w:t xml:space="preserve">             S</w:t>
            </w:r>
            <w:r w:rsidRPr="00134E1B">
              <w:t xml:space="preserve">ummary </w:t>
            </w:r>
            <w:r>
              <w:t>O</w:t>
            </w:r>
            <w:r w:rsidRPr="00134E1B">
              <w:t>f Assignment 1</w:t>
            </w:r>
          </w:p>
          <w:p w14:paraId="74D2844E" w14:textId="04694656" w:rsidR="005B6BBD" w:rsidRPr="003F234D" w:rsidRDefault="005B6BBD" w:rsidP="00A06B48">
            <w:pPr>
              <w:rPr>
                <w:noProof/>
              </w:rPr>
            </w:pPr>
          </w:p>
          <w:p w14:paraId="74819CD7" w14:textId="77777777" w:rsidR="00134E1B" w:rsidRDefault="00134E1B" w:rsidP="00134E1B">
            <w:pPr>
              <w:pStyle w:val="Title"/>
            </w:pPr>
            <w:r>
              <w:t xml:space="preserve">                       Assignment 1.A</w:t>
            </w:r>
          </w:p>
          <w:p w14:paraId="36323250" w14:textId="77777777" w:rsidR="00134E1B" w:rsidRPr="00134E1B" w:rsidRDefault="00134E1B" w:rsidP="00134E1B"/>
          <w:p w14:paraId="3A32C8EF" w14:textId="1A0EC044" w:rsidR="004722DD" w:rsidRPr="004722DD" w:rsidRDefault="004722DD" w:rsidP="004722DD">
            <w:pPr>
              <w:jc w:val="center"/>
              <w:rPr>
                <w:rFonts w:asciiTheme="minorBidi" w:hAnsiTheme="minorBidi"/>
                <w:b/>
                <w:bCs/>
                <w:sz w:val="28"/>
                <w:szCs w:val="28"/>
              </w:rPr>
            </w:pPr>
            <w:r w:rsidRPr="004722DD">
              <w:rPr>
                <w:rFonts w:asciiTheme="minorBidi" w:hAnsiTheme="minorBidi"/>
                <w:b/>
                <w:bCs/>
                <w:sz w:val="28"/>
                <w:szCs w:val="28"/>
              </w:rPr>
              <w:t xml:space="preserve">                               In A section we just used the pillow library</w:t>
            </w:r>
          </w:p>
          <w:p w14:paraId="5B4188FC" w14:textId="081BCA54" w:rsidR="005B6BBD" w:rsidRPr="004722DD" w:rsidRDefault="004722DD" w:rsidP="004722DD">
            <w:pPr>
              <w:jc w:val="center"/>
              <w:rPr>
                <w:rFonts w:asciiTheme="minorBidi" w:hAnsiTheme="minorBidi"/>
                <w:b/>
                <w:bCs/>
                <w:color w:val="808080"/>
              </w:rPr>
            </w:pPr>
            <w:r w:rsidRPr="004722DD">
              <w:rPr>
                <w:rFonts w:asciiTheme="minorBidi" w:hAnsiTheme="minorBidi"/>
                <w:b/>
                <w:bCs/>
                <w:sz w:val="28"/>
                <w:szCs w:val="28"/>
              </w:rPr>
              <w:t xml:space="preserve">                          to load the image on each code.</w:t>
            </w:r>
          </w:p>
        </w:tc>
        <w:tc>
          <w:tcPr>
            <w:tcW w:w="2429" w:type="dxa"/>
          </w:tcPr>
          <w:p w14:paraId="7C3123BA" w14:textId="5E31E36D" w:rsidR="005B6BBD" w:rsidRDefault="00C205EE" w:rsidP="00300132">
            <w:r>
              <w:t xml:space="preserve">      </w:t>
            </w:r>
          </w:p>
        </w:tc>
      </w:tr>
      <w:tr w:rsidR="00DB5DAB" w:rsidRPr="005B6BBD" w14:paraId="641E983B" w14:textId="77777777" w:rsidTr="007766B6">
        <w:trPr>
          <w:trHeight w:val="2003"/>
        </w:trPr>
        <w:tc>
          <w:tcPr>
            <w:tcW w:w="7651" w:type="dxa"/>
          </w:tcPr>
          <w:p w14:paraId="5EB3401A" w14:textId="77777777" w:rsidR="00134E1B" w:rsidRDefault="00134E1B" w:rsidP="00A06B48">
            <w:pPr>
              <w:rPr>
                <w:noProof/>
              </w:rPr>
            </w:pPr>
          </w:p>
          <w:p w14:paraId="1DAF0415" w14:textId="52855229" w:rsidR="00134E1B" w:rsidRDefault="00134E1B" w:rsidP="00134E1B">
            <w:pPr>
              <w:pStyle w:val="Title"/>
            </w:pPr>
            <w:r>
              <w:t xml:space="preserve">                       Assignment 1.B</w:t>
            </w:r>
          </w:p>
          <w:p w14:paraId="0391E6C7" w14:textId="65634E07" w:rsidR="00134E1B" w:rsidRDefault="00106180" w:rsidP="00134E1B">
            <w:pPr>
              <w:pStyle w:val="Title"/>
            </w:pPr>
            <w:r>
              <w:rPr>
                <w:noProof/>
              </w:rPr>
              <mc:AlternateContent>
                <mc:Choice Requires="wps">
                  <w:drawing>
                    <wp:anchor distT="45720" distB="45720" distL="114300" distR="114300" simplePos="0" relativeHeight="251737088" behindDoc="0" locked="0" layoutInCell="1" allowOverlap="1" wp14:anchorId="6CF2B332" wp14:editId="12C72372">
                      <wp:simplePos x="0" y="0"/>
                      <wp:positionH relativeFrom="column">
                        <wp:posOffset>-167185</wp:posOffset>
                      </wp:positionH>
                      <wp:positionV relativeFrom="paragraph">
                        <wp:posOffset>167081</wp:posOffset>
                      </wp:positionV>
                      <wp:extent cx="7055096" cy="1317009"/>
                      <wp:effectExtent l="0" t="0" r="0" b="0"/>
                      <wp:wrapNone/>
                      <wp:docPr id="1408738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5096" cy="1317009"/>
                              </a:xfrm>
                              <a:prstGeom prst="rect">
                                <a:avLst/>
                              </a:prstGeom>
                              <a:noFill/>
                              <a:ln w="9525">
                                <a:noFill/>
                                <a:miter lim="800000"/>
                                <a:headEnd/>
                                <a:tailEnd/>
                              </a:ln>
                            </wps:spPr>
                            <wps:txbx>
                              <w:txbxContent>
                                <w:p w14:paraId="5883BC2F" w14:textId="290065B6" w:rsidR="00106180" w:rsidRPr="004722DD" w:rsidRDefault="00106180" w:rsidP="00106180">
                                  <w:pPr>
                                    <w:rPr>
                                      <w:rFonts w:asciiTheme="minorBidi" w:hAnsiTheme="minorBidi"/>
                                      <w:b/>
                                      <w:bCs/>
                                      <w:sz w:val="28"/>
                                      <w:szCs w:val="28"/>
                                    </w:rPr>
                                  </w:pPr>
                                  <w:r>
                                    <w:rPr>
                                      <w:rFonts w:asciiTheme="minorBidi" w:hAnsiTheme="minorBidi"/>
                                      <w:b/>
                                      <w:bCs/>
                                      <w:sz w:val="28"/>
                                      <w:szCs w:val="28"/>
                                      <w:bdr w:val="none" w:sz="0" w:space="0" w:color="auto" w:frame="1"/>
                                    </w:rPr>
                                    <w:t>I</w:t>
                                  </w:r>
                                  <w:r w:rsidRPr="004722DD">
                                    <w:rPr>
                                      <w:rFonts w:asciiTheme="minorBidi" w:hAnsiTheme="minorBidi"/>
                                      <w:b/>
                                      <w:bCs/>
                                      <w:sz w:val="28"/>
                                      <w:szCs w:val="28"/>
                                      <w:bdr w:val="none" w:sz="0" w:space="0" w:color="auto" w:frame="1"/>
                                    </w:rPr>
                                    <w:t>n B section in the manual code we load the both images and assigned them to two Variable</w:t>
                                  </w:r>
                                  <w:r>
                                    <w:rPr>
                                      <w:rFonts w:asciiTheme="minorBidi" w:hAnsiTheme="minorBidi"/>
                                      <w:b/>
                                      <w:bCs/>
                                      <w:sz w:val="28"/>
                                      <w:szCs w:val="28"/>
                                      <w:bdr w:val="none" w:sz="0" w:space="0" w:color="auto" w:frame="1"/>
                                    </w:rPr>
                                    <w:t>.</w:t>
                                  </w:r>
                                  <w:r w:rsidRPr="004722DD">
                                    <w:rPr>
                                      <w:rFonts w:asciiTheme="minorBidi" w:hAnsiTheme="minorBidi"/>
                                      <w:b/>
                                      <w:bCs/>
                                      <w:sz w:val="28"/>
                                      <w:szCs w:val="28"/>
                                      <w:bdr w:val="none" w:sz="0" w:space="0" w:color="auto" w:frame="1"/>
                                    </w:rPr>
                                    <w:t xml:space="preserve"> then we took the data(pixels) and assigned them to one dimension array by numpy Library then again we reshaped the array to two dimension array, splitted the first half of the 2d array From the first image and the second half of the 2d array in the second image and concatenate them(numpy) then convert it to one image by </w:t>
                                  </w:r>
                                  <w:bookmarkStart w:id="1" w:name="_Hlk154277224"/>
                                  <w:r w:rsidRPr="004722DD">
                                    <w:rPr>
                                      <w:rFonts w:asciiTheme="minorBidi" w:hAnsiTheme="minorBidi"/>
                                      <w:b/>
                                      <w:bCs/>
                                      <w:sz w:val="28"/>
                                      <w:szCs w:val="28"/>
                                      <w:bdr w:val="none" w:sz="0" w:space="0" w:color="auto" w:frame="1"/>
                                    </w:rPr>
                                    <w:t xml:space="preserve">pillow </w:t>
                                  </w:r>
                                  <w:bookmarkEnd w:id="1"/>
                                  <w:r w:rsidRPr="004722DD">
                                    <w:rPr>
                                      <w:rFonts w:asciiTheme="minorBidi" w:hAnsiTheme="minorBidi"/>
                                      <w:b/>
                                      <w:bCs/>
                                      <w:sz w:val="28"/>
                                      <w:szCs w:val="28"/>
                                      <w:bdr w:val="none" w:sz="0" w:space="0" w:color="auto" w:frame="1"/>
                                    </w:rPr>
                                    <w:t>library</w:t>
                                  </w:r>
                                  <w:r>
                                    <w:rPr>
                                      <w:rFonts w:asciiTheme="minorBidi" w:hAnsiTheme="minorBidi"/>
                                      <w:b/>
                                      <w:bCs/>
                                      <w:sz w:val="28"/>
                                      <w:szCs w:val="28"/>
                                      <w:bdr w:val="none" w:sz="0" w:space="0" w:color="auto" w:frame="1"/>
                                    </w:rPr>
                                    <w:t>.</w:t>
                                  </w:r>
                                </w:p>
                                <w:p w14:paraId="448367AF" w14:textId="6B41FA09" w:rsidR="00106180" w:rsidRDefault="001061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B332" id="_x0000_s1034" type="#_x0000_t202" style="position:absolute;margin-left:-13.15pt;margin-top:13.15pt;width:555.5pt;height:103.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" filled="f" stroked="f">
                      <v:textbox>
                        <w:txbxContent>
                          <w:p w14:paraId="5883BC2F" w14:textId="290065B6" w:rsidR="00106180" w:rsidRPr="004722DD" w:rsidRDefault="00106180" w:rsidP="00106180">
                            <w:pPr>
                              <w:rPr>
                                <w:rFonts w:asciiTheme="minorBidi" w:hAnsiTheme="minorBidi"/>
                                <w:b/>
                                <w:bCs/>
                                <w:sz w:val="28"/>
                                <w:szCs w:val="28"/>
                              </w:rPr>
                            </w:pPr>
                            <w:r>
                              <w:rPr>
                                <w:rFonts w:asciiTheme="minorBidi" w:hAnsiTheme="minorBidi"/>
                                <w:b/>
                                <w:bCs/>
                                <w:sz w:val="28"/>
                                <w:szCs w:val="28"/>
                                <w:bdr w:val="none" w:sz="0" w:space="0" w:color="auto" w:frame="1"/>
                              </w:rPr>
                              <w:t>I</w:t>
                            </w:r>
                            <w:r w:rsidRPr="004722DD">
                              <w:rPr>
                                <w:rFonts w:asciiTheme="minorBidi" w:hAnsiTheme="minorBidi"/>
                                <w:b/>
                                <w:bCs/>
                                <w:sz w:val="28"/>
                                <w:szCs w:val="28"/>
                                <w:bdr w:val="none" w:sz="0" w:space="0" w:color="auto" w:frame="1"/>
                              </w:rPr>
                              <w:t>n B section in the manual code we load the both images and assigned them to two Variable</w:t>
                            </w:r>
                            <w:r>
                              <w:rPr>
                                <w:rFonts w:asciiTheme="minorBidi" w:hAnsiTheme="minorBidi"/>
                                <w:b/>
                                <w:bCs/>
                                <w:sz w:val="28"/>
                                <w:szCs w:val="28"/>
                                <w:bdr w:val="none" w:sz="0" w:space="0" w:color="auto" w:frame="1"/>
                              </w:rPr>
                              <w:t>.</w:t>
                            </w:r>
                            <w:r w:rsidRPr="004722DD">
                              <w:rPr>
                                <w:rFonts w:asciiTheme="minorBidi" w:hAnsiTheme="minorBidi"/>
                                <w:b/>
                                <w:bCs/>
                                <w:sz w:val="28"/>
                                <w:szCs w:val="28"/>
                                <w:bdr w:val="none" w:sz="0" w:space="0" w:color="auto" w:frame="1"/>
                              </w:rPr>
                              <w:t xml:space="preserve"> then we took the data(pixels) and assigned them to one dimension array by numpy Library then again we reshaped the array to two dimension array, splitted the first half of the 2d array From the first image and the second half of the 2d array in the second image and concatenate them(numpy) then convert it to one image by </w:t>
                            </w:r>
                            <w:bookmarkStart w:id="2" w:name="_Hlk154277224"/>
                            <w:r w:rsidRPr="004722DD">
                              <w:rPr>
                                <w:rFonts w:asciiTheme="minorBidi" w:hAnsiTheme="minorBidi"/>
                                <w:b/>
                                <w:bCs/>
                                <w:sz w:val="28"/>
                                <w:szCs w:val="28"/>
                                <w:bdr w:val="none" w:sz="0" w:space="0" w:color="auto" w:frame="1"/>
                              </w:rPr>
                              <w:t xml:space="preserve">pillow </w:t>
                            </w:r>
                            <w:bookmarkEnd w:id="2"/>
                            <w:r w:rsidRPr="004722DD">
                              <w:rPr>
                                <w:rFonts w:asciiTheme="minorBidi" w:hAnsiTheme="minorBidi"/>
                                <w:b/>
                                <w:bCs/>
                                <w:sz w:val="28"/>
                                <w:szCs w:val="28"/>
                                <w:bdr w:val="none" w:sz="0" w:space="0" w:color="auto" w:frame="1"/>
                              </w:rPr>
                              <w:t>library</w:t>
                            </w:r>
                            <w:r>
                              <w:rPr>
                                <w:rFonts w:asciiTheme="minorBidi" w:hAnsiTheme="minorBidi"/>
                                <w:b/>
                                <w:bCs/>
                                <w:sz w:val="28"/>
                                <w:szCs w:val="28"/>
                                <w:bdr w:val="none" w:sz="0" w:space="0" w:color="auto" w:frame="1"/>
                              </w:rPr>
                              <w:t>.</w:t>
                            </w:r>
                          </w:p>
                          <w:p w14:paraId="448367AF" w14:textId="6B41FA09" w:rsidR="00106180" w:rsidRDefault="00106180"/>
                        </w:txbxContent>
                      </v:textbox>
                    </v:shape>
                  </w:pict>
                </mc:Fallback>
              </mc:AlternateContent>
            </w:r>
            <w:r w:rsidR="00134E1B">
              <w:t xml:space="preserve">                         </w:t>
            </w:r>
          </w:p>
          <w:p w14:paraId="7583EAFD" w14:textId="3B4092B2" w:rsidR="00134E1B" w:rsidRDefault="00134E1B" w:rsidP="00134E1B">
            <w:pPr>
              <w:pStyle w:val="Title"/>
            </w:pPr>
          </w:p>
          <w:p w14:paraId="00FB926B" w14:textId="64E55493" w:rsidR="00106180" w:rsidRDefault="00134E1B" w:rsidP="00134E1B">
            <w:pPr>
              <w:pStyle w:val="Title"/>
            </w:pPr>
            <w:r>
              <w:t xml:space="preserve">                      </w:t>
            </w:r>
          </w:p>
          <w:p w14:paraId="09CB34E3" w14:textId="77777777" w:rsidR="00106180" w:rsidRDefault="00106180" w:rsidP="00134E1B">
            <w:pPr>
              <w:pStyle w:val="Title"/>
            </w:pPr>
          </w:p>
          <w:p w14:paraId="20ED4C60" w14:textId="2F49116F" w:rsidR="00134E1B" w:rsidRPr="006D0108" w:rsidRDefault="00106180" w:rsidP="00134E1B">
            <w:pPr>
              <w:pStyle w:val="Title"/>
            </w:pPr>
            <w:r>
              <w:t xml:space="preserve">                     </w:t>
            </w:r>
            <w:r w:rsidR="00134E1B">
              <w:t xml:space="preserve"> Assignment 1.C</w:t>
            </w:r>
          </w:p>
          <w:p w14:paraId="73BE8573" w14:textId="440E713C" w:rsidR="00134E1B" w:rsidRDefault="00134E1B" w:rsidP="00A06B48">
            <w:pPr>
              <w:rPr>
                <w:noProof/>
              </w:rPr>
            </w:pPr>
          </w:p>
          <w:p w14:paraId="36DF5DB0" w14:textId="040B1363" w:rsidR="0080612D" w:rsidRDefault="0080612D" w:rsidP="00A06B48">
            <w:pPr>
              <w:rPr>
                <w:noProof/>
              </w:rPr>
            </w:pPr>
          </w:p>
          <w:p w14:paraId="24C9A552" w14:textId="2B91B1B3" w:rsidR="00106180" w:rsidRDefault="00106180" w:rsidP="00106180">
            <w:pPr>
              <w:jc w:val="center"/>
              <w:rPr>
                <w:rFonts w:asciiTheme="minorBidi" w:eastAsia="Times New Roman" w:hAnsiTheme="minorBidi"/>
                <w:b/>
                <w:bCs/>
                <w:sz w:val="28"/>
                <w:szCs w:val="28"/>
                <w:bdr w:val="none" w:sz="0" w:space="0" w:color="auto" w:frame="1"/>
              </w:rPr>
            </w:pPr>
            <w:r>
              <w:rPr>
                <w:rFonts w:asciiTheme="minorBidi" w:eastAsia="Times New Roman" w:hAnsiTheme="minorBidi"/>
                <w:b/>
                <w:bCs/>
                <w:sz w:val="28"/>
                <w:szCs w:val="28"/>
                <w:bdr w:val="none" w:sz="0" w:space="0" w:color="auto" w:frame="1"/>
              </w:rPr>
              <w:t xml:space="preserve">                         </w:t>
            </w:r>
            <w:r w:rsidRPr="00106180">
              <w:rPr>
                <w:rFonts w:asciiTheme="minorBidi" w:eastAsia="Times New Roman" w:hAnsiTheme="minorBidi"/>
                <w:b/>
                <w:bCs/>
                <w:sz w:val="28"/>
                <w:szCs w:val="28"/>
                <w:bdr w:val="none" w:sz="0" w:space="0" w:color="auto" w:frame="1"/>
              </w:rPr>
              <w:t xml:space="preserve">In C the same as section </w:t>
            </w:r>
            <w:r>
              <w:rPr>
                <w:rFonts w:asciiTheme="minorBidi" w:eastAsia="Times New Roman" w:hAnsiTheme="minorBidi"/>
                <w:b/>
                <w:bCs/>
                <w:sz w:val="28"/>
                <w:szCs w:val="28"/>
                <w:bdr w:val="none" w:sz="0" w:space="0" w:color="auto" w:frame="1"/>
              </w:rPr>
              <w:t>B</w:t>
            </w:r>
            <w:r w:rsidRPr="00106180">
              <w:rPr>
                <w:rFonts w:asciiTheme="minorBidi" w:eastAsia="Times New Roman" w:hAnsiTheme="minorBidi"/>
                <w:b/>
                <w:bCs/>
                <w:sz w:val="28"/>
                <w:szCs w:val="28"/>
                <w:bdr w:val="none" w:sz="0" w:space="0" w:color="auto" w:frame="1"/>
              </w:rPr>
              <w:t xml:space="preserve"> but the opposite in </w:t>
            </w:r>
          </w:p>
          <w:p w14:paraId="2889F997" w14:textId="71D48333" w:rsidR="00106180" w:rsidRPr="00106180" w:rsidRDefault="00106180" w:rsidP="00106180">
            <w:pPr>
              <w:jc w:val="center"/>
              <w:rPr>
                <w:rFonts w:asciiTheme="minorBidi" w:eastAsia="Times New Roman" w:hAnsiTheme="minorBidi"/>
                <w:b/>
                <w:bCs/>
                <w:sz w:val="28"/>
                <w:szCs w:val="28"/>
              </w:rPr>
            </w:pPr>
            <w:r>
              <w:rPr>
                <w:rFonts w:asciiTheme="minorBidi" w:eastAsia="Times New Roman" w:hAnsiTheme="minorBidi"/>
                <w:b/>
                <w:bCs/>
                <w:sz w:val="28"/>
                <w:szCs w:val="28"/>
                <w:bdr w:val="none" w:sz="0" w:space="0" w:color="auto" w:frame="1"/>
              </w:rPr>
              <w:t xml:space="preserve">                      </w:t>
            </w:r>
            <w:r w:rsidRPr="00106180">
              <w:rPr>
                <w:rFonts w:asciiTheme="minorBidi" w:eastAsia="Times New Roman" w:hAnsiTheme="minorBidi"/>
                <w:b/>
                <w:bCs/>
                <w:sz w:val="28"/>
                <w:szCs w:val="28"/>
                <w:bdr w:val="none" w:sz="0" w:space="0" w:color="auto" w:frame="1"/>
              </w:rPr>
              <w:t>the splitting processes</w:t>
            </w:r>
            <w:r>
              <w:rPr>
                <w:rFonts w:asciiTheme="minorBidi" w:eastAsia="Times New Roman" w:hAnsiTheme="minorBidi"/>
                <w:b/>
                <w:bCs/>
                <w:sz w:val="28"/>
                <w:szCs w:val="28"/>
                <w:bdr w:val="none" w:sz="0" w:space="0" w:color="auto" w:frame="1"/>
              </w:rPr>
              <w:t>.</w:t>
            </w:r>
            <w:r w:rsidRPr="00106180">
              <w:rPr>
                <w:rFonts w:asciiTheme="minorBidi" w:eastAsia="Times New Roman" w:hAnsiTheme="minorBidi"/>
                <w:b/>
                <w:bCs/>
                <w:sz w:val="28"/>
                <w:szCs w:val="28"/>
              </w:rPr>
              <w:t xml:space="preserve"> </w:t>
            </w:r>
          </w:p>
          <w:p w14:paraId="5038CD3A" w14:textId="77777777" w:rsidR="00106180" w:rsidRPr="00106180" w:rsidRDefault="00106180" w:rsidP="00106180">
            <w:pPr>
              <w:pBdr>
                <w:bottom w:val="single" w:sz="6" w:space="1" w:color="auto"/>
              </w:pBdr>
              <w:spacing w:after="0" w:line="240" w:lineRule="auto"/>
              <w:jc w:val="center"/>
              <w:rPr>
                <w:rFonts w:ascii="Arial" w:eastAsia="Times New Roman" w:hAnsi="Arial" w:cs="Arial"/>
                <w:vanish/>
                <w:sz w:val="16"/>
                <w:szCs w:val="16"/>
              </w:rPr>
            </w:pPr>
            <w:r w:rsidRPr="00106180">
              <w:rPr>
                <w:rFonts w:ascii="Arial" w:eastAsia="Times New Roman" w:hAnsi="Arial" w:cs="Arial"/>
                <w:vanish/>
                <w:sz w:val="16"/>
                <w:szCs w:val="16"/>
              </w:rPr>
              <w:t>Top of Form</w:t>
            </w:r>
          </w:p>
          <w:p w14:paraId="26D30D0B" w14:textId="7A0E95EA" w:rsidR="0080612D" w:rsidRDefault="0080612D" w:rsidP="00A06B48">
            <w:pPr>
              <w:rPr>
                <w:noProof/>
              </w:rPr>
            </w:pPr>
          </w:p>
          <w:p w14:paraId="105DB7AF" w14:textId="01307DC5" w:rsidR="0080612D" w:rsidRDefault="0080612D" w:rsidP="00A06B48">
            <w:pPr>
              <w:rPr>
                <w:noProof/>
              </w:rPr>
            </w:pPr>
          </w:p>
          <w:p w14:paraId="5255894A" w14:textId="77777777" w:rsidR="0080612D" w:rsidRDefault="0080612D" w:rsidP="00A06B48">
            <w:pPr>
              <w:rPr>
                <w:noProof/>
              </w:rPr>
            </w:pPr>
          </w:p>
          <w:p w14:paraId="0529B077" w14:textId="77777777" w:rsidR="0080612D" w:rsidRDefault="0080612D" w:rsidP="00A06B48">
            <w:pPr>
              <w:rPr>
                <w:noProof/>
              </w:rPr>
            </w:pPr>
          </w:p>
          <w:p w14:paraId="2356BB34" w14:textId="77777777" w:rsidR="0080612D" w:rsidRDefault="0080612D" w:rsidP="00A06B48">
            <w:pPr>
              <w:rPr>
                <w:noProof/>
              </w:rPr>
            </w:pPr>
          </w:p>
          <w:p w14:paraId="49657570" w14:textId="77777777" w:rsidR="0080612D" w:rsidRDefault="0080612D" w:rsidP="00A06B48">
            <w:pPr>
              <w:rPr>
                <w:noProof/>
              </w:rPr>
            </w:pPr>
          </w:p>
          <w:p w14:paraId="310E6048" w14:textId="77777777" w:rsidR="0080612D" w:rsidRDefault="0080612D" w:rsidP="00A06B48">
            <w:pPr>
              <w:rPr>
                <w:noProof/>
              </w:rPr>
            </w:pPr>
          </w:p>
          <w:p w14:paraId="33953CCC" w14:textId="77777777" w:rsidR="0080612D" w:rsidRDefault="0080612D" w:rsidP="00A06B48">
            <w:pPr>
              <w:rPr>
                <w:noProof/>
              </w:rPr>
            </w:pPr>
          </w:p>
          <w:p w14:paraId="5A549959" w14:textId="77777777" w:rsidR="0080612D" w:rsidRDefault="0080612D" w:rsidP="00A06B48">
            <w:pPr>
              <w:rPr>
                <w:noProof/>
              </w:rPr>
            </w:pPr>
          </w:p>
          <w:p w14:paraId="6253D569" w14:textId="77777777" w:rsidR="0080612D" w:rsidRDefault="0080612D" w:rsidP="00A06B48">
            <w:pPr>
              <w:rPr>
                <w:noProof/>
              </w:rPr>
            </w:pPr>
          </w:p>
          <w:p w14:paraId="2D26237F" w14:textId="032313B1" w:rsidR="0080612D" w:rsidRPr="005B6BBD" w:rsidRDefault="0080612D" w:rsidP="00A06B48">
            <w:pPr>
              <w:rPr>
                <w:noProof/>
              </w:rPr>
            </w:pPr>
          </w:p>
        </w:tc>
        <w:tc>
          <w:tcPr>
            <w:tcW w:w="2429" w:type="dxa"/>
          </w:tcPr>
          <w:p w14:paraId="2B2C78AF" w14:textId="114028A0" w:rsidR="005B6BBD" w:rsidRPr="005B6BBD" w:rsidRDefault="00106180" w:rsidP="005B6BBD">
            <w:r>
              <w:t xml:space="preserve"> </w:t>
            </w:r>
          </w:p>
        </w:tc>
      </w:tr>
      <w:tr w:rsidR="007766B6" w:rsidRPr="008C3979" w14:paraId="25BE87C7" w14:textId="77777777" w:rsidTr="00A06B48">
        <w:trPr>
          <w:trHeight w:val="2343"/>
        </w:trPr>
        <w:tc>
          <w:tcPr>
            <w:tcW w:w="7651" w:type="dxa"/>
            <w:shd w:val="clear" w:color="auto" w:fill="auto"/>
            <w:tcMar>
              <w:top w:w="227" w:type="dxa"/>
              <w:bottom w:w="227" w:type="dxa"/>
            </w:tcMar>
          </w:tcPr>
          <w:p w14:paraId="0231560E" w14:textId="041EA93D" w:rsidR="0080612D" w:rsidRPr="00134E1B" w:rsidRDefault="0080612D" w:rsidP="0080612D">
            <w:pPr>
              <w:pStyle w:val="Title"/>
              <w:jc w:val="center"/>
              <w:rPr>
                <w:b/>
                <w:bCs/>
                <w:sz w:val="72"/>
                <w:szCs w:val="72"/>
              </w:rPr>
            </w:pPr>
            <w:r>
              <w:rPr>
                <w:b/>
                <w:bCs/>
                <w:sz w:val="72"/>
                <w:szCs w:val="72"/>
              </w:rPr>
              <w:lastRenderedPageBreak/>
              <w:t xml:space="preserve">             </w:t>
            </w:r>
            <w:r w:rsidRPr="00134E1B">
              <w:rPr>
                <w:b/>
                <w:bCs/>
                <w:sz w:val="72"/>
                <w:szCs w:val="72"/>
              </w:rPr>
              <w:t xml:space="preserve">Assignment </w:t>
            </w:r>
            <w:r>
              <w:rPr>
                <w:b/>
                <w:bCs/>
                <w:sz w:val="72"/>
                <w:szCs w:val="72"/>
              </w:rPr>
              <w:t>2</w:t>
            </w:r>
          </w:p>
          <w:p w14:paraId="39BF0ACA" w14:textId="1DCA279F" w:rsidR="0080612D" w:rsidRDefault="0080612D" w:rsidP="0080612D">
            <w:pPr>
              <w:pStyle w:val="Title"/>
            </w:pPr>
            <w:r>
              <w:t xml:space="preserve">                       </w:t>
            </w:r>
            <w:r w:rsidR="00CE4170">
              <w:t xml:space="preserve"> </w:t>
            </w:r>
            <w:r>
              <w:t>Assignment 2.i</w:t>
            </w:r>
          </w:p>
          <w:p w14:paraId="7559B3C4" w14:textId="77777777" w:rsidR="006140F6" w:rsidRDefault="0080612D" w:rsidP="006140F6">
            <w:pPr>
              <w:pStyle w:val="Heading1"/>
              <w:spacing w:before="0"/>
            </w:pPr>
            <w:r>
              <w:t>Manual Code:</w:t>
            </w:r>
          </w:p>
          <w:p w14:paraId="06C950D3" w14:textId="55DBB545" w:rsidR="007766B6" w:rsidRPr="006140F6" w:rsidRDefault="006140F6" w:rsidP="006140F6">
            <w:pPr>
              <w:spacing w:after="0"/>
              <w:rPr>
                <w:b/>
                <w:bCs/>
                <w:color w:val="FF0000"/>
              </w:rPr>
            </w:pPr>
            <w:r w:rsidRPr="006140F6">
              <w:rPr>
                <w:b/>
                <w:bCs/>
                <w:color w:val="FF0000"/>
              </w:rPr>
              <w:t>#image negative function</w:t>
            </w:r>
            <w:r w:rsidR="004722DD">
              <w:t xml:space="preserve">                                                                                                           </w:t>
            </w:r>
          </w:p>
          <w:p w14:paraId="69EDBFF8" w14:textId="77777777" w:rsidR="004722DD" w:rsidRPr="004722DD" w:rsidRDefault="004722DD" w:rsidP="004722DD">
            <w:pPr>
              <w:spacing w:after="0"/>
              <w:rPr>
                <w:b/>
                <w:bCs/>
              </w:rPr>
            </w:pPr>
            <w:r w:rsidRPr="004722DD">
              <w:rPr>
                <w:b/>
                <w:bCs/>
              </w:rPr>
              <w:t>def apply_image_negative(input_array):</w:t>
            </w:r>
          </w:p>
          <w:p w14:paraId="60EA8FD8" w14:textId="77777777" w:rsidR="004722DD" w:rsidRPr="004722DD" w:rsidRDefault="004722DD" w:rsidP="004722DD">
            <w:pPr>
              <w:spacing w:after="0"/>
              <w:rPr>
                <w:b/>
                <w:bCs/>
              </w:rPr>
            </w:pPr>
            <w:r w:rsidRPr="004722DD">
              <w:rPr>
                <w:b/>
                <w:bCs/>
              </w:rPr>
              <w:t xml:space="preserve">    input_array = np.asarray(input_array, dtype=np.uint8)</w:t>
            </w:r>
          </w:p>
          <w:p w14:paraId="219D29E3" w14:textId="77777777" w:rsidR="004722DD" w:rsidRPr="004722DD" w:rsidRDefault="004722DD" w:rsidP="004722DD">
            <w:pPr>
              <w:spacing w:after="0"/>
              <w:rPr>
                <w:b/>
                <w:bCs/>
              </w:rPr>
            </w:pPr>
            <w:r w:rsidRPr="004722DD">
              <w:rPr>
                <w:b/>
                <w:bCs/>
              </w:rPr>
              <w:t xml:space="preserve">    negative_array = 255 - input_array</w:t>
            </w:r>
          </w:p>
          <w:p w14:paraId="255CA9D5" w14:textId="77777777" w:rsidR="004722DD" w:rsidRPr="004722DD" w:rsidRDefault="004722DD" w:rsidP="004722DD">
            <w:pPr>
              <w:spacing w:after="0"/>
              <w:rPr>
                <w:b/>
                <w:bCs/>
              </w:rPr>
            </w:pPr>
            <w:r w:rsidRPr="004722DD">
              <w:rPr>
                <w:b/>
                <w:bCs/>
              </w:rPr>
              <w:t xml:space="preserve">    return negative_array</w:t>
            </w:r>
          </w:p>
          <w:p w14:paraId="6EEC04FA" w14:textId="77777777" w:rsidR="004722DD" w:rsidRPr="004722DD" w:rsidRDefault="004722DD" w:rsidP="004722DD">
            <w:pPr>
              <w:spacing w:after="0"/>
              <w:rPr>
                <w:b/>
                <w:bCs/>
              </w:rPr>
            </w:pPr>
          </w:p>
          <w:p w14:paraId="6F87D84A" w14:textId="77777777" w:rsidR="004722DD" w:rsidRPr="004722DD" w:rsidRDefault="004722DD" w:rsidP="004722DD">
            <w:pPr>
              <w:spacing w:after="0"/>
              <w:rPr>
                <w:b/>
                <w:bCs/>
              </w:rPr>
            </w:pPr>
            <w:r w:rsidRPr="004722DD">
              <w:rPr>
                <w:b/>
                <w:bCs/>
              </w:rPr>
              <w:t>img3=Image.open("LenaGrayNoisy.jpg")</w:t>
            </w:r>
          </w:p>
          <w:p w14:paraId="49817742" w14:textId="77777777" w:rsidR="004722DD" w:rsidRPr="004722DD" w:rsidRDefault="004722DD" w:rsidP="004722DD">
            <w:pPr>
              <w:spacing w:after="0"/>
              <w:rPr>
                <w:b/>
                <w:bCs/>
              </w:rPr>
            </w:pPr>
            <w:r w:rsidRPr="004722DD">
              <w:rPr>
                <w:b/>
                <w:bCs/>
              </w:rPr>
              <w:t>size=img3.size</w:t>
            </w:r>
          </w:p>
          <w:p w14:paraId="06C8F9DE" w14:textId="77777777" w:rsidR="004722DD" w:rsidRPr="004722DD" w:rsidRDefault="004722DD" w:rsidP="004722DD">
            <w:pPr>
              <w:spacing w:after="0"/>
              <w:rPr>
                <w:b/>
                <w:bCs/>
              </w:rPr>
            </w:pPr>
            <w:r w:rsidRPr="004722DD">
              <w:rPr>
                <w:b/>
                <w:bCs/>
              </w:rPr>
              <w:t>image3_pixels=np.array(img3.getdata())</w:t>
            </w:r>
          </w:p>
          <w:p w14:paraId="672679C9" w14:textId="77777777" w:rsidR="004722DD" w:rsidRDefault="004722DD" w:rsidP="004722DD">
            <w:pPr>
              <w:spacing w:after="0"/>
              <w:rPr>
                <w:b/>
                <w:bCs/>
              </w:rPr>
            </w:pPr>
            <w:r w:rsidRPr="004722DD">
              <w:rPr>
                <w:b/>
                <w:bCs/>
              </w:rPr>
              <w:t>image3_pixels=image3_pixels.reshape(size[0],size[1])</w:t>
            </w:r>
          </w:p>
          <w:p w14:paraId="332AF022" w14:textId="77777777" w:rsidR="00CE4170" w:rsidRPr="004722DD" w:rsidRDefault="00CE4170" w:rsidP="004722DD">
            <w:pPr>
              <w:spacing w:after="0"/>
              <w:rPr>
                <w:b/>
                <w:bCs/>
              </w:rPr>
            </w:pPr>
          </w:p>
          <w:p w14:paraId="4A1B0071" w14:textId="77777777" w:rsidR="004722DD" w:rsidRPr="004722DD" w:rsidRDefault="004722DD" w:rsidP="004722DD">
            <w:pPr>
              <w:spacing w:after="0"/>
              <w:rPr>
                <w:b/>
                <w:bCs/>
              </w:rPr>
            </w:pPr>
            <w:r w:rsidRPr="004722DD">
              <w:rPr>
                <w:b/>
                <w:bCs/>
              </w:rPr>
              <w:t>img4=Image.open("PeppersGreyNoisy.jpg")</w:t>
            </w:r>
          </w:p>
          <w:p w14:paraId="08ECC286" w14:textId="77777777" w:rsidR="004722DD" w:rsidRPr="004722DD" w:rsidRDefault="004722DD" w:rsidP="004722DD">
            <w:pPr>
              <w:spacing w:after="0"/>
              <w:rPr>
                <w:b/>
                <w:bCs/>
              </w:rPr>
            </w:pPr>
            <w:r w:rsidRPr="004722DD">
              <w:rPr>
                <w:b/>
                <w:bCs/>
              </w:rPr>
              <w:t>imag4_pixels=np.array(img4.getdata())</w:t>
            </w:r>
          </w:p>
          <w:p w14:paraId="7DEF4F7D" w14:textId="77777777" w:rsidR="004722DD" w:rsidRPr="004722DD" w:rsidRDefault="004722DD" w:rsidP="004722DD">
            <w:pPr>
              <w:spacing w:after="0"/>
              <w:rPr>
                <w:b/>
                <w:bCs/>
              </w:rPr>
            </w:pPr>
            <w:r w:rsidRPr="004722DD">
              <w:rPr>
                <w:b/>
                <w:bCs/>
              </w:rPr>
              <w:t>imag4_pixels=imag4_pixels.reshape(size[0],size[1])</w:t>
            </w:r>
          </w:p>
          <w:p w14:paraId="60C9732E" w14:textId="77777777" w:rsidR="004722DD" w:rsidRPr="004722DD" w:rsidRDefault="004722DD" w:rsidP="004722DD">
            <w:pPr>
              <w:spacing w:after="0"/>
              <w:rPr>
                <w:b/>
                <w:bCs/>
              </w:rPr>
            </w:pPr>
          </w:p>
          <w:p w14:paraId="2B54A6D2" w14:textId="77777777" w:rsidR="004722DD" w:rsidRPr="004722DD" w:rsidRDefault="004722DD" w:rsidP="004722DD">
            <w:pPr>
              <w:spacing w:after="0"/>
              <w:rPr>
                <w:b/>
                <w:bCs/>
              </w:rPr>
            </w:pPr>
            <w:r w:rsidRPr="004722DD">
              <w:rPr>
                <w:b/>
                <w:bCs/>
              </w:rPr>
              <w:t>x=apply_image_negative(image3_pixels)</w:t>
            </w:r>
          </w:p>
          <w:p w14:paraId="69908A79" w14:textId="77777777" w:rsidR="004722DD" w:rsidRPr="004722DD" w:rsidRDefault="004722DD" w:rsidP="004722DD">
            <w:pPr>
              <w:spacing w:after="0"/>
              <w:rPr>
                <w:b/>
                <w:bCs/>
              </w:rPr>
            </w:pPr>
            <w:r w:rsidRPr="004722DD">
              <w:rPr>
                <w:b/>
                <w:bCs/>
              </w:rPr>
              <w:t>za=apply_image_negative(imag4_pixels)</w:t>
            </w:r>
          </w:p>
          <w:p w14:paraId="691D2908" w14:textId="77777777" w:rsidR="004722DD" w:rsidRPr="004722DD" w:rsidRDefault="004722DD" w:rsidP="004722DD">
            <w:pPr>
              <w:spacing w:after="0"/>
              <w:rPr>
                <w:b/>
                <w:bCs/>
              </w:rPr>
            </w:pPr>
            <w:r w:rsidRPr="004722DD">
              <w:rPr>
                <w:b/>
                <w:bCs/>
              </w:rPr>
              <w:t>x=Image.fromarray(x)</w:t>
            </w:r>
          </w:p>
          <w:p w14:paraId="1EBC1962" w14:textId="77777777" w:rsidR="004722DD" w:rsidRPr="004722DD" w:rsidRDefault="004722DD" w:rsidP="004722DD">
            <w:pPr>
              <w:spacing w:after="0"/>
              <w:rPr>
                <w:b/>
                <w:bCs/>
              </w:rPr>
            </w:pPr>
            <w:r w:rsidRPr="004722DD">
              <w:rPr>
                <w:b/>
                <w:bCs/>
              </w:rPr>
              <w:t>za=Image.fromarray(za)</w:t>
            </w:r>
          </w:p>
          <w:p w14:paraId="312699A5" w14:textId="77777777" w:rsidR="004722DD" w:rsidRPr="004722DD" w:rsidRDefault="004722DD" w:rsidP="004722DD">
            <w:pPr>
              <w:spacing w:after="0"/>
              <w:rPr>
                <w:b/>
                <w:bCs/>
              </w:rPr>
            </w:pPr>
          </w:p>
          <w:p w14:paraId="30E12F00" w14:textId="77777777" w:rsidR="004722DD" w:rsidRPr="004722DD" w:rsidRDefault="004722DD" w:rsidP="004722DD">
            <w:pPr>
              <w:spacing w:after="0"/>
              <w:rPr>
                <w:b/>
                <w:bCs/>
              </w:rPr>
            </w:pPr>
            <w:r w:rsidRPr="004722DD">
              <w:rPr>
                <w:b/>
                <w:bCs/>
              </w:rPr>
              <w:t>x.save("Negative lena.jpg")</w:t>
            </w:r>
          </w:p>
          <w:p w14:paraId="49D4E798" w14:textId="77777777" w:rsidR="004722DD" w:rsidRPr="004722DD" w:rsidRDefault="004722DD" w:rsidP="004722DD">
            <w:pPr>
              <w:spacing w:after="0"/>
              <w:rPr>
                <w:b/>
                <w:bCs/>
              </w:rPr>
            </w:pPr>
            <w:r w:rsidRPr="004722DD">
              <w:rPr>
                <w:b/>
                <w:bCs/>
              </w:rPr>
              <w:t>x.show()</w:t>
            </w:r>
          </w:p>
          <w:p w14:paraId="07C58ED5" w14:textId="77777777" w:rsidR="004722DD" w:rsidRPr="004722DD" w:rsidRDefault="004722DD" w:rsidP="004722DD">
            <w:pPr>
              <w:spacing w:after="0"/>
              <w:rPr>
                <w:b/>
                <w:bCs/>
              </w:rPr>
            </w:pPr>
            <w:r w:rsidRPr="004722DD">
              <w:rPr>
                <w:b/>
                <w:bCs/>
              </w:rPr>
              <w:t>za.save("Negative peppers.jpg")</w:t>
            </w:r>
          </w:p>
          <w:p w14:paraId="21AB988A" w14:textId="41054856" w:rsidR="004722DD" w:rsidRDefault="004722DD" w:rsidP="004722DD">
            <w:pPr>
              <w:spacing w:after="0"/>
              <w:rPr>
                <w:b/>
                <w:bCs/>
              </w:rPr>
            </w:pPr>
            <w:r w:rsidRPr="004722DD">
              <w:rPr>
                <w:b/>
                <w:bCs/>
              </w:rPr>
              <w:t>za.show()</w:t>
            </w:r>
          </w:p>
          <w:p w14:paraId="32496237" w14:textId="77777777" w:rsidR="004722DD" w:rsidRDefault="004722DD" w:rsidP="008F1FB0">
            <w:pPr>
              <w:spacing w:after="0"/>
            </w:pPr>
          </w:p>
          <w:p w14:paraId="5AFC4E06" w14:textId="77777777" w:rsidR="00106180" w:rsidRDefault="004722DD" w:rsidP="004722DD">
            <w:pPr>
              <w:pStyle w:val="Heading1"/>
            </w:pPr>
            <w:r w:rsidRPr="00A06B48">
              <w:t>Libraries</w:t>
            </w:r>
            <w:r>
              <w:t xml:space="preserve"> Code: </w:t>
            </w:r>
          </w:p>
          <w:p w14:paraId="553A5550" w14:textId="150B98A6" w:rsidR="00106180" w:rsidRPr="00106180" w:rsidRDefault="00106180" w:rsidP="00106180">
            <w:pPr>
              <w:spacing w:after="0"/>
              <w:rPr>
                <w:b/>
                <w:bCs/>
              </w:rPr>
            </w:pPr>
            <w:r w:rsidRPr="00106180">
              <w:rPr>
                <w:b/>
                <w:bCs/>
              </w:rPr>
              <w:t xml:space="preserve">LenaGrayNoisy = Image.open('LenaGrayNoisy.jpg')                      </w:t>
            </w:r>
          </w:p>
          <w:p w14:paraId="4CC3600A" w14:textId="114B0439" w:rsidR="00CE4170" w:rsidRPr="00106180" w:rsidRDefault="00106180" w:rsidP="00CE4170">
            <w:pPr>
              <w:spacing w:after="0"/>
              <w:rPr>
                <w:b/>
                <w:bCs/>
              </w:rPr>
            </w:pPr>
            <w:r w:rsidRPr="00106180">
              <w:rPr>
                <w:b/>
                <w:bCs/>
              </w:rPr>
              <w:t>LenaGrayNoisy.show()</w:t>
            </w:r>
          </w:p>
          <w:p w14:paraId="2A4F9A72" w14:textId="77777777" w:rsidR="00106180" w:rsidRPr="00106180" w:rsidRDefault="00106180" w:rsidP="00106180">
            <w:pPr>
              <w:spacing w:after="0"/>
              <w:rPr>
                <w:b/>
                <w:bCs/>
              </w:rPr>
            </w:pPr>
            <w:r w:rsidRPr="00106180">
              <w:rPr>
                <w:b/>
                <w:bCs/>
              </w:rPr>
              <w:t>PeppersGrayNoisy = Image.open('PeppersGreyNoisy.jpg')</w:t>
            </w:r>
          </w:p>
          <w:p w14:paraId="156006A6" w14:textId="4AE4C322" w:rsidR="00106180" w:rsidRDefault="00106180" w:rsidP="00106180">
            <w:pPr>
              <w:spacing w:after="0"/>
              <w:rPr>
                <w:b/>
                <w:bCs/>
              </w:rPr>
            </w:pPr>
            <w:r w:rsidRPr="00106180">
              <w:rPr>
                <w:b/>
                <w:bCs/>
              </w:rPr>
              <w:t>PeppersGrayNoisy.show()</w:t>
            </w:r>
          </w:p>
          <w:p w14:paraId="7BFBA241" w14:textId="77777777" w:rsidR="00CE4170" w:rsidRPr="00106180" w:rsidRDefault="00CE4170" w:rsidP="00106180">
            <w:pPr>
              <w:spacing w:after="0"/>
              <w:rPr>
                <w:b/>
                <w:bCs/>
              </w:rPr>
            </w:pPr>
          </w:p>
          <w:p w14:paraId="7F61197F" w14:textId="77777777" w:rsidR="00106180" w:rsidRPr="00106180" w:rsidRDefault="00106180" w:rsidP="00106180">
            <w:pPr>
              <w:spacing w:after="0"/>
              <w:rPr>
                <w:b/>
                <w:bCs/>
              </w:rPr>
            </w:pPr>
            <w:r w:rsidRPr="00106180">
              <w:rPr>
                <w:b/>
                <w:bCs/>
              </w:rPr>
              <w:t>LenaGrayNoisy_Negative = Image.new('L' , (256,256))</w:t>
            </w:r>
          </w:p>
          <w:p w14:paraId="47C31DDD" w14:textId="6A9F314A" w:rsidR="00106180" w:rsidRPr="00106180" w:rsidRDefault="00106180" w:rsidP="00106180">
            <w:pPr>
              <w:spacing w:after="0"/>
              <w:rPr>
                <w:b/>
                <w:bCs/>
              </w:rPr>
            </w:pPr>
            <w:r w:rsidRPr="00106180">
              <w:rPr>
                <w:b/>
                <w:bCs/>
              </w:rPr>
              <w:t>PeppersGrayNoisy_Negative = Image.new('L' , (256,256))</w:t>
            </w:r>
          </w:p>
          <w:p w14:paraId="4E6BD6A0" w14:textId="7832C7D6" w:rsidR="00CE4170" w:rsidRDefault="005965D2" w:rsidP="00106180">
            <w:pPr>
              <w:spacing w:after="0"/>
              <w:rPr>
                <w:b/>
                <w:bCs/>
              </w:rPr>
            </w:pPr>
            <w:r>
              <w:rPr>
                <w:noProof/>
              </w:rPr>
              <mc:AlternateContent>
                <mc:Choice Requires="wps">
                  <w:drawing>
                    <wp:anchor distT="45720" distB="45720" distL="114300" distR="114300" simplePos="0" relativeHeight="251739136" behindDoc="0" locked="0" layoutInCell="1" allowOverlap="1" wp14:anchorId="7F445500" wp14:editId="228140E7">
                      <wp:simplePos x="0" y="0"/>
                      <wp:positionH relativeFrom="column">
                        <wp:posOffset>3248660</wp:posOffset>
                      </wp:positionH>
                      <wp:positionV relativeFrom="paragraph">
                        <wp:posOffset>66421</wp:posOffset>
                      </wp:positionV>
                      <wp:extent cx="3591230" cy="1653235"/>
                      <wp:effectExtent l="0" t="0" r="0" b="4445"/>
                      <wp:wrapNone/>
                      <wp:docPr id="16648248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1230" cy="1653235"/>
                              </a:xfrm>
                              <a:prstGeom prst="rect">
                                <a:avLst/>
                              </a:prstGeom>
                              <a:noFill/>
                              <a:ln w="9525">
                                <a:noFill/>
                                <a:miter lim="800000"/>
                                <a:headEnd/>
                                <a:tailEnd/>
                              </a:ln>
                            </wps:spPr>
                            <wps:txbx>
                              <w:txbxContent>
                                <w:p w14:paraId="0E86E4C1" w14:textId="09D36B9E" w:rsidR="00CE4170" w:rsidRPr="00CE4170" w:rsidRDefault="00CE4170" w:rsidP="00CE4170">
                                  <w:pPr>
                                    <w:spacing w:after="0"/>
                                    <w:rPr>
                                      <w:b/>
                                      <w:bCs/>
                                      <w:color w:val="FF0000"/>
                                    </w:rPr>
                                  </w:pPr>
                                  <w:r w:rsidRPr="00CE4170">
                                    <w:rPr>
                                      <w:b/>
                                      <w:bCs/>
                                      <w:color w:val="FF0000"/>
                                    </w:rPr>
                                    <w:t>#Applying Negative To PeppersGrayNoisy:</w:t>
                                  </w:r>
                                </w:p>
                                <w:p w14:paraId="6A9E6DD1" w14:textId="77777777" w:rsidR="00CE4170" w:rsidRPr="00CE4170" w:rsidRDefault="00CE4170" w:rsidP="00CE4170">
                                  <w:pPr>
                                    <w:spacing w:after="0"/>
                                    <w:rPr>
                                      <w:b/>
                                      <w:bCs/>
                                    </w:rPr>
                                  </w:pPr>
                                  <w:r w:rsidRPr="00CE4170">
                                    <w:rPr>
                                      <w:b/>
                                      <w:bCs/>
                                    </w:rPr>
                                    <w:t>for y in range(256):</w:t>
                                  </w:r>
                                </w:p>
                                <w:p w14:paraId="5AE7E894" w14:textId="77777777" w:rsidR="00CE4170" w:rsidRPr="00CE4170" w:rsidRDefault="00CE4170" w:rsidP="00CE4170">
                                  <w:pPr>
                                    <w:spacing w:after="0"/>
                                    <w:rPr>
                                      <w:b/>
                                      <w:bCs/>
                                    </w:rPr>
                                  </w:pPr>
                                  <w:r w:rsidRPr="00CE4170">
                                    <w:rPr>
                                      <w:b/>
                                      <w:bCs/>
                                    </w:rPr>
                                    <w:t xml:space="preserve">    for x in range(256):</w:t>
                                  </w:r>
                                </w:p>
                                <w:p w14:paraId="0DD26710" w14:textId="77777777" w:rsidR="00CE4170" w:rsidRPr="00CE4170" w:rsidRDefault="00CE4170" w:rsidP="00CE4170">
                                  <w:pPr>
                                    <w:spacing w:after="0"/>
                                    <w:rPr>
                                      <w:b/>
                                      <w:bCs/>
                                    </w:rPr>
                                  </w:pPr>
                                  <w:r w:rsidRPr="00CE4170">
                                    <w:rPr>
                                      <w:b/>
                                      <w:bCs/>
                                    </w:rPr>
                                    <w:t xml:space="preserve">        gs_value = PeppersGrayNoisy.getpixel((x,y))</w:t>
                                  </w:r>
                                </w:p>
                                <w:p w14:paraId="5BC87680" w14:textId="77777777" w:rsidR="00CE4170" w:rsidRPr="00CE4170" w:rsidRDefault="00CE4170" w:rsidP="00CE4170">
                                  <w:pPr>
                                    <w:spacing w:after="0"/>
                                    <w:rPr>
                                      <w:b/>
                                      <w:bCs/>
                                    </w:rPr>
                                  </w:pPr>
                                  <w:r w:rsidRPr="00CE4170">
                                    <w:rPr>
                                      <w:b/>
                                      <w:bCs/>
                                    </w:rPr>
                                    <w:t xml:space="preserve">        PeppersGrayNoisy_Negative.putpixel((x,y) , 255 - gs_value)</w:t>
                                  </w:r>
                                </w:p>
                                <w:p w14:paraId="3476F45A" w14:textId="77777777" w:rsidR="00CE4170" w:rsidRPr="00CE4170" w:rsidRDefault="00CE4170" w:rsidP="00CE4170">
                                  <w:pPr>
                                    <w:rPr>
                                      <w:b/>
                                      <w:bCs/>
                                    </w:rPr>
                                  </w:pPr>
                                </w:p>
                                <w:p w14:paraId="5288F118" w14:textId="77777777" w:rsidR="00CE4170" w:rsidRPr="00CE4170" w:rsidRDefault="00CE4170" w:rsidP="00CE4170">
                                  <w:pPr>
                                    <w:spacing w:after="0"/>
                                    <w:rPr>
                                      <w:b/>
                                      <w:bCs/>
                                    </w:rPr>
                                  </w:pPr>
                                  <w:r w:rsidRPr="00CE4170">
                                    <w:rPr>
                                      <w:b/>
                                      <w:bCs/>
                                    </w:rPr>
                                    <w:t xml:space="preserve">PeppersGrayNoisy_Negative.save('NegativePeppers.jpg')        </w:t>
                                  </w:r>
                                </w:p>
                                <w:p w14:paraId="01583265" w14:textId="6A95FBBC" w:rsidR="00CE4170" w:rsidRPr="00CE4170" w:rsidRDefault="00CE4170" w:rsidP="00CE4170">
                                  <w:pPr>
                                    <w:spacing w:after="0"/>
                                    <w:rPr>
                                      <w:b/>
                                      <w:bCs/>
                                    </w:rPr>
                                  </w:pPr>
                                  <w:r w:rsidRPr="00CE4170">
                                    <w:rPr>
                                      <w:b/>
                                      <w:bCs/>
                                    </w:rPr>
                                    <w:t>PeppersGrayNoisy_Negative.show()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45500" id="_x0000_s1035" type="#_x0000_t202" style="position:absolute;margin-left:255.8pt;margin-top:5.25pt;width:282.75pt;height:130.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" filled="f" stroked="f">
                      <v:textbox>
                        <w:txbxContent>
                          <w:p w14:paraId="0E86E4C1" w14:textId="09D36B9E" w:rsidR="00CE4170" w:rsidRPr="00CE4170" w:rsidRDefault="00CE4170" w:rsidP="00CE4170">
                            <w:pPr>
                              <w:spacing w:after="0"/>
                              <w:rPr>
                                <w:b/>
                                <w:bCs/>
                                <w:color w:val="FF0000"/>
                              </w:rPr>
                            </w:pPr>
                            <w:r w:rsidRPr="00CE4170">
                              <w:rPr>
                                <w:b/>
                                <w:bCs/>
                                <w:color w:val="FF0000"/>
                              </w:rPr>
                              <w:t>#Applying Negative To PeppersGrayNoisy:</w:t>
                            </w:r>
                          </w:p>
                          <w:p w14:paraId="6A9E6DD1" w14:textId="77777777" w:rsidR="00CE4170" w:rsidRPr="00CE4170" w:rsidRDefault="00CE4170" w:rsidP="00CE4170">
                            <w:pPr>
                              <w:spacing w:after="0"/>
                              <w:rPr>
                                <w:b/>
                                <w:bCs/>
                              </w:rPr>
                            </w:pPr>
                            <w:r w:rsidRPr="00CE4170">
                              <w:rPr>
                                <w:b/>
                                <w:bCs/>
                              </w:rPr>
                              <w:t>for y in range(256):</w:t>
                            </w:r>
                          </w:p>
                          <w:p w14:paraId="5AE7E894" w14:textId="77777777" w:rsidR="00CE4170" w:rsidRPr="00CE4170" w:rsidRDefault="00CE4170" w:rsidP="00CE4170">
                            <w:pPr>
                              <w:spacing w:after="0"/>
                              <w:rPr>
                                <w:b/>
                                <w:bCs/>
                              </w:rPr>
                            </w:pPr>
                            <w:r w:rsidRPr="00CE4170">
                              <w:rPr>
                                <w:b/>
                                <w:bCs/>
                              </w:rPr>
                              <w:t xml:space="preserve">    for x in range(256):</w:t>
                            </w:r>
                          </w:p>
                          <w:p w14:paraId="0DD26710" w14:textId="77777777" w:rsidR="00CE4170" w:rsidRPr="00CE4170" w:rsidRDefault="00CE4170" w:rsidP="00CE4170">
                            <w:pPr>
                              <w:spacing w:after="0"/>
                              <w:rPr>
                                <w:b/>
                                <w:bCs/>
                              </w:rPr>
                            </w:pPr>
                            <w:r w:rsidRPr="00CE4170">
                              <w:rPr>
                                <w:b/>
                                <w:bCs/>
                              </w:rPr>
                              <w:t xml:space="preserve">        gs_value = PeppersGrayNoisy.getpixel((x,y))</w:t>
                            </w:r>
                          </w:p>
                          <w:p w14:paraId="5BC87680" w14:textId="77777777" w:rsidR="00CE4170" w:rsidRPr="00CE4170" w:rsidRDefault="00CE4170" w:rsidP="00CE4170">
                            <w:pPr>
                              <w:spacing w:after="0"/>
                              <w:rPr>
                                <w:b/>
                                <w:bCs/>
                              </w:rPr>
                            </w:pPr>
                            <w:r w:rsidRPr="00CE4170">
                              <w:rPr>
                                <w:b/>
                                <w:bCs/>
                              </w:rPr>
                              <w:t xml:space="preserve">        PeppersGrayNoisy_Negative.putpixel((x,y) , 255 - gs_value)</w:t>
                            </w:r>
                          </w:p>
                          <w:p w14:paraId="3476F45A" w14:textId="77777777" w:rsidR="00CE4170" w:rsidRPr="00CE4170" w:rsidRDefault="00CE4170" w:rsidP="00CE4170">
                            <w:pPr>
                              <w:rPr>
                                <w:b/>
                                <w:bCs/>
                              </w:rPr>
                            </w:pPr>
                          </w:p>
                          <w:p w14:paraId="5288F118" w14:textId="77777777" w:rsidR="00CE4170" w:rsidRPr="00CE4170" w:rsidRDefault="00CE4170" w:rsidP="00CE4170">
                            <w:pPr>
                              <w:spacing w:after="0"/>
                              <w:rPr>
                                <w:b/>
                                <w:bCs/>
                              </w:rPr>
                            </w:pPr>
                            <w:r w:rsidRPr="00CE4170">
                              <w:rPr>
                                <w:b/>
                                <w:bCs/>
                              </w:rPr>
                              <w:t xml:space="preserve">PeppersGrayNoisy_Negative.save('NegativePeppers.jpg')        </w:t>
                            </w:r>
                          </w:p>
                          <w:p w14:paraId="01583265" w14:textId="6A95FBBC" w:rsidR="00CE4170" w:rsidRPr="00CE4170" w:rsidRDefault="00CE4170" w:rsidP="00CE4170">
                            <w:pPr>
                              <w:spacing w:after="0"/>
                              <w:rPr>
                                <w:b/>
                                <w:bCs/>
                              </w:rPr>
                            </w:pPr>
                            <w:r w:rsidRPr="00CE4170">
                              <w:rPr>
                                <w:b/>
                                <w:bCs/>
                              </w:rPr>
                              <w:t>PeppersGrayNoisy_Negative.show()</w:t>
                            </w:r>
                          </w:p>
                        </w:txbxContent>
                      </v:textbox>
                    </v:shape>
                  </w:pict>
                </mc:Fallback>
              </mc:AlternateContent>
            </w:r>
          </w:p>
          <w:p w14:paraId="390F93AF" w14:textId="1A1588C0" w:rsidR="00106180" w:rsidRPr="00CE4170" w:rsidRDefault="00CE4170" w:rsidP="00106180">
            <w:pPr>
              <w:spacing w:after="0"/>
              <w:rPr>
                <w:b/>
                <w:bCs/>
                <w:color w:val="FF0000"/>
              </w:rPr>
            </w:pPr>
            <w:r w:rsidRPr="00CE4170">
              <w:rPr>
                <w:b/>
                <w:bCs/>
                <w:color w:val="FF0000"/>
              </w:rPr>
              <w:t>#</w:t>
            </w:r>
            <w:r w:rsidR="00106180" w:rsidRPr="00CE4170">
              <w:rPr>
                <w:b/>
                <w:bCs/>
                <w:color w:val="FF0000"/>
              </w:rPr>
              <w:t>Applying Negative To LenaGrayNoisy:</w:t>
            </w:r>
          </w:p>
          <w:p w14:paraId="2DF0A1BB" w14:textId="77777777" w:rsidR="00106180" w:rsidRPr="00106180" w:rsidRDefault="00106180" w:rsidP="00106180">
            <w:pPr>
              <w:spacing w:after="0"/>
              <w:rPr>
                <w:b/>
                <w:bCs/>
              </w:rPr>
            </w:pPr>
            <w:r w:rsidRPr="00106180">
              <w:rPr>
                <w:b/>
                <w:bCs/>
              </w:rPr>
              <w:t>for y in range(256):</w:t>
            </w:r>
          </w:p>
          <w:p w14:paraId="03795F40" w14:textId="77777777" w:rsidR="00106180" w:rsidRPr="00106180" w:rsidRDefault="00106180" w:rsidP="00106180">
            <w:pPr>
              <w:spacing w:after="0"/>
              <w:rPr>
                <w:b/>
                <w:bCs/>
              </w:rPr>
            </w:pPr>
            <w:r w:rsidRPr="00106180">
              <w:rPr>
                <w:b/>
                <w:bCs/>
              </w:rPr>
              <w:t xml:space="preserve">    for x in range(256):</w:t>
            </w:r>
          </w:p>
          <w:p w14:paraId="6247C555" w14:textId="77777777" w:rsidR="00106180" w:rsidRPr="00106180" w:rsidRDefault="00106180" w:rsidP="00106180">
            <w:pPr>
              <w:spacing w:after="0"/>
              <w:rPr>
                <w:b/>
                <w:bCs/>
              </w:rPr>
            </w:pPr>
            <w:r w:rsidRPr="00106180">
              <w:rPr>
                <w:b/>
                <w:bCs/>
              </w:rPr>
              <w:t xml:space="preserve">        gs_value = LenaGrayNoisy.getpixel((x,y))</w:t>
            </w:r>
          </w:p>
          <w:p w14:paraId="640F1228" w14:textId="7BC0FA77" w:rsidR="00106180" w:rsidRPr="00106180" w:rsidRDefault="00106180" w:rsidP="00194E0C">
            <w:pPr>
              <w:spacing w:after="0"/>
              <w:rPr>
                <w:b/>
                <w:bCs/>
              </w:rPr>
            </w:pPr>
            <w:r w:rsidRPr="00106180">
              <w:rPr>
                <w:b/>
                <w:bCs/>
              </w:rPr>
              <w:t xml:space="preserve">        LenaGrayNoisy_Negative.putpixel((x,y) , 255 - gs_value)      </w:t>
            </w:r>
          </w:p>
          <w:p w14:paraId="31387999" w14:textId="77777777" w:rsidR="00106180" w:rsidRPr="00106180" w:rsidRDefault="00106180" w:rsidP="00106180">
            <w:pPr>
              <w:spacing w:after="0"/>
              <w:rPr>
                <w:b/>
                <w:bCs/>
              </w:rPr>
            </w:pPr>
            <w:r w:rsidRPr="00106180">
              <w:rPr>
                <w:b/>
                <w:bCs/>
              </w:rPr>
              <w:t xml:space="preserve">LenaGrayNoisy_Negative.save('NegativeLena.jpg')                </w:t>
            </w:r>
          </w:p>
          <w:p w14:paraId="695EED76" w14:textId="5E63DB2E" w:rsidR="00106180" w:rsidRPr="00106180" w:rsidRDefault="00106180" w:rsidP="00106180">
            <w:pPr>
              <w:spacing w:after="0"/>
              <w:rPr>
                <w:b/>
                <w:bCs/>
              </w:rPr>
            </w:pPr>
            <w:r w:rsidRPr="00106180">
              <w:rPr>
                <w:b/>
                <w:bCs/>
              </w:rPr>
              <w:t xml:space="preserve">LenaGrayNoisy_Negative.show()   </w:t>
            </w:r>
          </w:p>
          <w:p w14:paraId="1E6E7A85" w14:textId="21E327DB" w:rsidR="007832A6" w:rsidRDefault="004722DD" w:rsidP="007832A6">
            <w:pPr>
              <w:pStyle w:val="Title"/>
              <w:jc w:val="center"/>
            </w:pPr>
            <w:r>
              <w:lastRenderedPageBreak/>
              <w:t xml:space="preserve"> </w:t>
            </w:r>
            <w:r w:rsidR="007832A6">
              <w:t xml:space="preserve">               Output 2.i</w:t>
            </w:r>
          </w:p>
          <w:p w14:paraId="26B90114" w14:textId="79BBABFD" w:rsidR="007832A6" w:rsidRPr="007832A6" w:rsidRDefault="007832A6" w:rsidP="007832A6">
            <w:r>
              <w:rPr>
                <w:noProof/>
              </w:rPr>
              <w:drawing>
                <wp:anchor distT="0" distB="0" distL="114300" distR="114300" simplePos="0" relativeHeight="251741184" behindDoc="0" locked="0" layoutInCell="1" allowOverlap="1" wp14:anchorId="05FA4432" wp14:editId="31FEC056">
                  <wp:simplePos x="0" y="0"/>
                  <wp:positionH relativeFrom="column">
                    <wp:posOffset>3805555</wp:posOffset>
                  </wp:positionH>
                  <wp:positionV relativeFrom="paragraph">
                    <wp:posOffset>95631</wp:posOffset>
                  </wp:positionV>
                  <wp:extent cx="2435299" cy="2362810"/>
                  <wp:effectExtent l="0" t="0" r="3175" b="0"/>
                  <wp:wrapNone/>
                  <wp:docPr id="189728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299" cy="236281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40160" behindDoc="0" locked="0" layoutInCell="1" allowOverlap="1" wp14:anchorId="7E3BE6D7" wp14:editId="50509894">
                  <wp:simplePos x="0" y="0"/>
                  <wp:positionH relativeFrom="column">
                    <wp:posOffset>110998</wp:posOffset>
                  </wp:positionH>
                  <wp:positionV relativeFrom="paragraph">
                    <wp:posOffset>117348</wp:posOffset>
                  </wp:positionV>
                  <wp:extent cx="2340864" cy="2340864"/>
                  <wp:effectExtent l="0" t="0" r="2540" b="2540"/>
                  <wp:wrapNone/>
                  <wp:docPr id="990982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0864" cy="2340864"/>
                          </a:xfrm>
                          <a:prstGeom prst="rect">
                            <a:avLst/>
                          </a:prstGeom>
                          <a:noFill/>
                          <a:ln>
                            <a:noFill/>
                          </a:ln>
                        </pic:spPr>
                      </pic:pic>
                    </a:graphicData>
                  </a:graphic>
                </wp:anchor>
              </w:drawing>
            </w:r>
          </w:p>
          <w:p w14:paraId="46228117" w14:textId="703343C4" w:rsidR="004722DD" w:rsidRPr="0080612D" w:rsidRDefault="004722DD" w:rsidP="00106180">
            <w:pPr>
              <w:pStyle w:val="Heading1"/>
            </w:pPr>
          </w:p>
        </w:tc>
        <w:tc>
          <w:tcPr>
            <w:tcW w:w="2429" w:type="dxa"/>
            <w:shd w:val="clear" w:color="auto" w:fill="auto"/>
          </w:tcPr>
          <w:p w14:paraId="34BF30C3" w14:textId="27EC3BDF" w:rsidR="007766B6" w:rsidRPr="005B6BBD" w:rsidRDefault="004722DD" w:rsidP="005B6BBD">
            <w:r>
              <w:lastRenderedPageBreak/>
              <w:t xml:space="preserve">                                    </w:t>
            </w:r>
          </w:p>
        </w:tc>
      </w:tr>
      <w:tr w:rsidR="00DB5DAB" w:rsidRPr="005B6BBD" w14:paraId="12033172" w14:textId="77777777" w:rsidTr="007766B6">
        <w:trPr>
          <w:trHeight w:val="5594"/>
        </w:trPr>
        <w:tc>
          <w:tcPr>
            <w:tcW w:w="7651" w:type="dxa"/>
            <w:tcMar>
              <w:bottom w:w="0" w:type="dxa"/>
            </w:tcMar>
            <w:vAlign w:val="center"/>
          </w:tcPr>
          <w:p w14:paraId="0C5E2DDC" w14:textId="28BEE33A" w:rsidR="005B6BBD" w:rsidRPr="005B6BBD" w:rsidRDefault="007832A6" w:rsidP="00A06B48">
            <w:pPr>
              <w:pStyle w:val="Heading1"/>
              <w:spacing w:before="240"/>
            </w:pPr>
            <w:r>
              <w:rPr>
                <w:noProof/>
              </w:rPr>
              <mc:AlternateContent>
                <mc:Choice Requires="wps">
                  <w:drawing>
                    <wp:anchor distT="0" distB="0" distL="114300" distR="114300" simplePos="0" relativeHeight="251750400" behindDoc="0" locked="0" layoutInCell="1" allowOverlap="1" wp14:anchorId="2512D1EF" wp14:editId="3C17F0EF">
                      <wp:simplePos x="0" y="0"/>
                      <wp:positionH relativeFrom="column">
                        <wp:posOffset>951230</wp:posOffset>
                      </wp:positionH>
                      <wp:positionV relativeFrom="paragraph">
                        <wp:posOffset>1395095</wp:posOffset>
                      </wp:positionV>
                      <wp:extent cx="335915" cy="1011555"/>
                      <wp:effectExtent l="57150" t="38100" r="64135" b="74295"/>
                      <wp:wrapNone/>
                      <wp:docPr id="803190644" name="Arrow: Down 8"/>
                      <wp:cNvGraphicFramePr/>
                      <a:graphic xmlns:a="http://schemas.openxmlformats.org/drawingml/2006/main">
                        <a:graphicData uri="http://schemas.microsoft.com/office/word/2010/wordprocessingShape">
                          <wps:wsp>
                            <wps:cNvSpPr/>
                            <wps:spPr>
                              <a:xfrm>
                                <a:off x="0" y="0"/>
                                <a:ext cx="335915" cy="1011555"/>
                              </a:xfrm>
                              <a:prstGeom prst="downArrow">
                                <a:avLst/>
                              </a:prstGeom>
                              <a:gradFill rotWithShape="1">
                                <a:gsLst>
                                  <a:gs pos="0">
                                    <a:srgbClr val="6A3B68">
                                      <a:satMod val="103000"/>
                                      <a:lumMod val="102000"/>
                                      <a:tint val="94000"/>
                                    </a:srgbClr>
                                  </a:gs>
                                  <a:gs pos="50000">
                                    <a:srgbClr val="6A3B68">
                                      <a:satMod val="110000"/>
                                      <a:lumMod val="100000"/>
                                      <a:shade val="100000"/>
                                    </a:srgbClr>
                                  </a:gs>
                                  <a:gs pos="100000">
                                    <a:srgbClr val="6A3B68">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B546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74.9pt;margin-top:109.85pt;width:26.45pt;height:79.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" adj="18014" fillcolor="#7c5a7b" stroked="f">
                      <v:fill color2="#612f5f" rotate="t" colors="0 #7c5a7b;.5 #6c396a;1 #612f5f" focus="100%" type="gradient">
                        <o:fill v:ext="view" type="gradientUnscaled"/>
                      </v:fill>
                      <v:shadow on="t" color="black" opacity="41287f" offset="0,1.5pt"/>
                    </v:shape>
                  </w:pict>
                </mc:Fallback>
              </mc:AlternateContent>
            </w:r>
            <w:r>
              <w:rPr>
                <w:noProof/>
              </w:rPr>
              <mc:AlternateContent>
                <mc:Choice Requires="wps">
                  <w:drawing>
                    <wp:anchor distT="45720" distB="45720" distL="114300" distR="114300" simplePos="0" relativeHeight="251752448" behindDoc="1" locked="0" layoutInCell="1" allowOverlap="1" wp14:anchorId="255C7B00" wp14:editId="66F00A68">
                      <wp:simplePos x="0" y="0"/>
                      <wp:positionH relativeFrom="margin">
                        <wp:posOffset>605155</wp:posOffset>
                      </wp:positionH>
                      <wp:positionV relativeFrom="paragraph">
                        <wp:posOffset>650875</wp:posOffset>
                      </wp:positionV>
                      <wp:extent cx="1206500" cy="260350"/>
                      <wp:effectExtent l="0" t="0" r="0" b="6350"/>
                      <wp:wrapNone/>
                      <wp:docPr id="984712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0350"/>
                              </a:xfrm>
                              <a:prstGeom prst="rect">
                                <a:avLst/>
                              </a:prstGeom>
                              <a:noFill/>
                              <a:ln w="9525">
                                <a:noFill/>
                                <a:miter lim="800000"/>
                                <a:headEnd/>
                                <a:tailEnd/>
                              </a:ln>
                            </wps:spPr>
                            <wps:txbx>
                              <w:txbxContent>
                                <w:p w14:paraId="6B694459" w14:textId="77777777" w:rsidR="007832A6" w:rsidRDefault="007832A6" w:rsidP="007832A6">
                                  <w:r w:rsidRPr="00106180">
                                    <w:rPr>
                                      <w:b/>
                                      <w:bCs/>
                                    </w:rPr>
                                    <w:t>LenaGrayNoisy.jpg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C7B00" id="_x0000_s1036" type="#_x0000_t202" style="position:absolute;margin-left:47.65pt;margin-top:51.25pt;width:95pt;height:20.5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" filled="f" stroked="f">
                      <v:textbox>
                        <w:txbxContent>
                          <w:p w14:paraId="6B694459" w14:textId="77777777" w:rsidR="007832A6" w:rsidRDefault="007832A6" w:rsidP="007832A6">
                            <w:r w:rsidRPr="00106180">
                              <w:rPr>
                                <w:b/>
                                <w:bCs/>
                              </w:rPr>
                              <w:t>LenaGrayNoisy.jpg</w:t>
                            </w:r>
                          </w:p>
                        </w:txbxContent>
                      </v:textbox>
                      <w10:wrap anchorx="margin"/>
                    </v:shape>
                  </w:pict>
                </mc:Fallback>
              </mc:AlternateContent>
            </w:r>
          </w:p>
        </w:tc>
        <w:tc>
          <w:tcPr>
            <w:tcW w:w="2429" w:type="dxa"/>
          </w:tcPr>
          <w:p w14:paraId="141202D4" w14:textId="54FC98A2" w:rsidR="005B6BBD" w:rsidRPr="005B6BBD" w:rsidRDefault="007832A6" w:rsidP="005B6BBD">
            <w:r>
              <w:rPr>
                <w:noProof/>
              </w:rPr>
              <mc:AlternateContent>
                <mc:Choice Requires="wps">
                  <w:drawing>
                    <wp:anchor distT="0" distB="0" distL="114300" distR="114300" simplePos="0" relativeHeight="251748352" behindDoc="0" locked="0" layoutInCell="1" allowOverlap="1" wp14:anchorId="1EF5410F" wp14:editId="1C2D0620">
                      <wp:simplePos x="0" y="0"/>
                      <wp:positionH relativeFrom="column">
                        <wp:posOffset>-22555</wp:posOffset>
                      </wp:positionH>
                      <wp:positionV relativeFrom="paragraph">
                        <wp:posOffset>1943430</wp:posOffset>
                      </wp:positionV>
                      <wp:extent cx="336499" cy="1002183"/>
                      <wp:effectExtent l="57150" t="38100" r="64135" b="83820"/>
                      <wp:wrapNone/>
                      <wp:docPr id="1586809688" name="Arrow: Down 8"/>
                      <wp:cNvGraphicFramePr/>
                      <a:graphic xmlns:a="http://schemas.openxmlformats.org/drawingml/2006/main">
                        <a:graphicData uri="http://schemas.microsoft.com/office/word/2010/wordprocessingShape">
                          <wps:wsp>
                            <wps:cNvSpPr/>
                            <wps:spPr>
                              <a:xfrm>
                                <a:off x="0" y="0"/>
                                <a:ext cx="336499" cy="1002183"/>
                              </a:xfrm>
                              <a:prstGeom prst="downArrow">
                                <a:avLst/>
                              </a:prstGeom>
                              <a:gradFill rotWithShape="1">
                                <a:gsLst>
                                  <a:gs pos="0">
                                    <a:srgbClr val="6A3B68">
                                      <a:satMod val="103000"/>
                                      <a:lumMod val="102000"/>
                                      <a:tint val="94000"/>
                                    </a:srgbClr>
                                  </a:gs>
                                  <a:gs pos="50000">
                                    <a:srgbClr val="6A3B68">
                                      <a:satMod val="110000"/>
                                      <a:lumMod val="100000"/>
                                      <a:shade val="100000"/>
                                    </a:srgbClr>
                                  </a:gs>
                                  <a:gs pos="100000">
                                    <a:srgbClr val="6A3B68">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1873" id="Arrow: Down 8" o:spid="_x0000_s1026" type="#_x0000_t67" style="position:absolute;margin-left:-1.8pt;margin-top:153.05pt;width:26.5pt;height:78.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" adj="17974" fillcolor="#7c5a7b" stroked="f">
                      <v:fill color2="#612f5f" rotate="t" colors="0 #7c5a7b;.5 #6c396a;1 #612f5f" focus="100%" type="gradient">
                        <o:fill v:ext="view" type="gradientUnscaled"/>
                      </v:fill>
                      <v:shadow on="t" color="black" opacity="41287f" offset="0,1.5pt"/>
                    </v:shape>
                  </w:pict>
                </mc:Fallback>
              </mc:AlternateContent>
            </w:r>
            <w:r>
              <w:rPr>
                <w:noProof/>
              </w:rPr>
              <mc:AlternateContent>
                <mc:Choice Requires="wps">
                  <w:drawing>
                    <wp:anchor distT="45720" distB="45720" distL="114300" distR="114300" simplePos="0" relativeHeight="251743232" behindDoc="1" locked="0" layoutInCell="1" allowOverlap="1" wp14:anchorId="15D60B78" wp14:editId="3104AA06">
                      <wp:simplePos x="0" y="0"/>
                      <wp:positionH relativeFrom="margin">
                        <wp:posOffset>-484531</wp:posOffset>
                      </wp:positionH>
                      <wp:positionV relativeFrom="paragraph">
                        <wp:posOffset>1186231</wp:posOffset>
                      </wp:positionV>
                      <wp:extent cx="1360170" cy="260350"/>
                      <wp:effectExtent l="0" t="0" r="0" b="6350"/>
                      <wp:wrapNone/>
                      <wp:docPr id="1284022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260350"/>
                              </a:xfrm>
                              <a:prstGeom prst="rect">
                                <a:avLst/>
                              </a:prstGeom>
                              <a:noFill/>
                              <a:ln w="9525">
                                <a:noFill/>
                                <a:miter lim="800000"/>
                                <a:headEnd/>
                                <a:tailEnd/>
                              </a:ln>
                            </wps:spPr>
                            <wps:txbx>
                              <w:txbxContent>
                                <w:p w14:paraId="0B666F0E" w14:textId="1494843A" w:rsidR="007832A6" w:rsidRDefault="007832A6" w:rsidP="007832A6">
                                  <w:r w:rsidRPr="00106180">
                                    <w:rPr>
                                      <w:b/>
                                      <w:bCs/>
                                    </w:rPr>
                                    <w:t>PeppersGreyNoisy.jpg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60B78" id="_x0000_s1037" type="#_x0000_t202" style="position:absolute;margin-left:-38.15pt;margin-top:93.4pt;width:107.1pt;height:20.5pt;z-index:-25157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" filled="f" stroked="f">
                      <v:textbox>
                        <w:txbxContent>
                          <w:p w14:paraId="0B666F0E" w14:textId="1494843A" w:rsidR="007832A6" w:rsidRDefault="007832A6" w:rsidP="007832A6">
                            <w:r w:rsidRPr="00106180">
                              <w:rPr>
                                <w:b/>
                                <w:bCs/>
                              </w:rPr>
                              <w:t>PeppersGreyNoisy.jpg</w:t>
                            </w:r>
                          </w:p>
                        </w:txbxContent>
                      </v:textbox>
                      <w10:wrap anchorx="margin"/>
                    </v:shape>
                  </w:pict>
                </mc:Fallback>
              </mc:AlternateContent>
            </w:r>
          </w:p>
        </w:tc>
      </w:tr>
    </w:tbl>
    <w:p w14:paraId="270B3CE4" w14:textId="0E309ADC" w:rsidR="007766B6" w:rsidRDefault="005965D2" w:rsidP="005965D2">
      <w:pPr>
        <w:sectPr w:rsidR="007766B6" w:rsidSect="007766B6">
          <w:pgSz w:w="12240" w:h="15840" w:code="1"/>
          <w:pgMar w:top="994" w:right="1080" w:bottom="720" w:left="1080" w:header="706" w:footer="706" w:gutter="0"/>
          <w:cols w:space="851"/>
          <w:docGrid w:linePitch="360"/>
        </w:sectPr>
      </w:pPr>
      <w:r>
        <w:rPr>
          <w:noProof/>
        </w:rPr>
        <mc:AlternateContent>
          <mc:Choice Requires="wps">
            <w:drawing>
              <wp:anchor distT="45720" distB="45720" distL="114300" distR="114300" simplePos="0" relativeHeight="251758592" behindDoc="0" locked="0" layoutInCell="1" allowOverlap="1" wp14:anchorId="12321EB4" wp14:editId="23EB029C">
                <wp:simplePos x="0" y="0"/>
                <wp:positionH relativeFrom="margin">
                  <wp:posOffset>4331894</wp:posOffset>
                </wp:positionH>
                <wp:positionV relativeFrom="paragraph">
                  <wp:posOffset>2441804</wp:posOffset>
                </wp:positionV>
                <wp:extent cx="1324052" cy="260350"/>
                <wp:effectExtent l="0" t="0" r="0" b="6350"/>
                <wp:wrapNone/>
                <wp:docPr id="723875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052" cy="260350"/>
                        </a:xfrm>
                        <a:prstGeom prst="rect">
                          <a:avLst/>
                        </a:prstGeom>
                        <a:noFill/>
                        <a:ln w="9525">
                          <a:noFill/>
                          <a:miter lim="800000"/>
                          <a:headEnd/>
                          <a:tailEnd/>
                        </a:ln>
                      </wps:spPr>
                      <wps:txbx>
                        <w:txbxContent>
                          <w:p w14:paraId="2EDC357E" w14:textId="444A5049" w:rsidR="005965D2" w:rsidRDefault="005965D2" w:rsidP="005965D2">
                            <w:r w:rsidRPr="00CE4170">
                              <w:rPr>
                                <w:b/>
                                <w:bCs/>
                              </w:rPr>
                              <w:t>NegativePeppers.jpg</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21EB4" id="_x0000_s1038" type="#_x0000_t202" style="position:absolute;margin-left:341.1pt;margin-top:192.25pt;width:104.25pt;height:20.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" filled="f" stroked="f">
                <v:textbox>
                  <w:txbxContent>
                    <w:p w14:paraId="2EDC357E" w14:textId="444A5049" w:rsidR="005965D2" w:rsidRDefault="005965D2" w:rsidP="005965D2">
                      <w:r w:rsidRPr="00CE4170">
                        <w:rPr>
                          <w:b/>
                          <w:bCs/>
                        </w:rPr>
                        <w:t>NegativePeppers.jpg</w:t>
                      </w:r>
                      <w:r>
                        <w:rPr>
                          <w:b/>
                          <w:bCs/>
                        </w:rPr>
                        <w:t xml:space="preserve">              </w:t>
                      </w:r>
                    </w:p>
                  </w:txbxContent>
                </v:textbox>
                <w10:wrap anchorx="margin"/>
              </v:shape>
            </w:pict>
          </mc:Fallback>
        </mc:AlternateContent>
      </w:r>
      <w:r w:rsidR="007832A6">
        <w:rPr>
          <w:noProof/>
        </w:rPr>
        <mc:AlternateContent>
          <mc:Choice Requires="wps">
            <w:drawing>
              <wp:anchor distT="45720" distB="45720" distL="114300" distR="114300" simplePos="0" relativeHeight="251756544" behindDoc="1" locked="0" layoutInCell="1" allowOverlap="1" wp14:anchorId="5ED93DF6" wp14:editId="4EA84517">
                <wp:simplePos x="0" y="0"/>
                <wp:positionH relativeFrom="margin">
                  <wp:posOffset>601294</wp:posOffset>
                </wp:positionH>
                <wp:positionV relativeFrom="paragraph">
                  <wp:posOffset>2449195</wp:posOffset>
                </wp:positionV>
                <wp:extent cx="1177747" cy="260350"/>
                <wp:effectExtent l="0" t="0" r="0" b="6350"/>
                <wp:wrapNone/>
                <wp:docPr id="74612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747" cy="260350"/>
                        </a:xfrm>
                        <a:prstGeom prst="rect">
                          <a:avLst/>
                        </a:prstGeom>
                        <a:noFill/>
                        <a:ln w="9525">
                          <a:noFill/>
                          <a:miter lim="800000"/>
                          <a:headEnd/>
                          <a:tailEnd/>
                        </a:ln>
                      </wps:spPr>
                      <wps:txbx>
                        <w:txbxContent>
                          <w:p w14:paraId="68AC0AB7" w14:textId="09CFB88C" w:rsidR="007832A6" w:rsidRDefault="005965D2" w:rsidP="007832A6">
                            <w:r w:rsidRPr="00106180">
                              <w:rPr>
                                <w:b/>
                                <w:bCs/>
                              </w:rPr>
                              <w:t>NegativeLena.jpg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93DF6" id="_x0000_s1039" type="#_x0000_t202" style="position:absolute;margin-left:47.35pt;margin-top:192.85pt;width:92.75pt;height:20.5pt;z-index:-25155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" filled="f" stroked="f">
                <v:textbox>
                  <w:txbxContent>
                    <w:p w14:paraId="68AC0AB7" w14:textId="09CFB88C" w:rsidR="007832A6" w:rsidRDefault="005965D2" w:rsidP="007832A6">
                      <w:r w:rsidRPr="00106180">
                        <w:rPr>
                          <w:b/>
                          <w:bCs/>
                        </w:rPr>
                        <w:t>NegativeLena.jpg</w:t>
                      </w:r>
                    </w:p>
                  </w:txbxContent>
                </v:textbox>
                <w10:wrap anchorx="margin"/>
              </v:shape>
            </w:pict>
          </mc:Fallback>
        </mc:AlternateContent>
      </w:r>
      <w:r w:rsidR="007832A6">
        <w:rPr>
          <w:noProof/>
        </w:rPr>
        <w:drawing>
          <wp:anchor distT="0" distB="0" distL="114300" distR="114300" simplePos="0" relativeHeight="251754496" behindDoc="0" locked="0" layoutInCell="1" allowOverlap="1" wp14:anchorId="4F602741" wp14:editId="375FDF85">
            <wp:simplePos x="0" y="0"/>
            <wp:positionH relativeFrom="column">
              <wp:posOffset>3768598</wp:posOffset>
            </wp:positionH>
            <wp:positionV relativeFrom="paragraph">
              <wp:posOffset>5614</wp:posOffset>
            </wp:positionV>
            <wp:extent cx="2435860" cy="2435860"/>
            <wp:effectExtent l="0" t="0" r="2540" b="2540"/>
            <wp:wrapNone/>
            <wp:docPr id="1831570565" name="Picture 10" descr="A group of peppers with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565" name="Picture 10" descr="A group of peppers with small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anchor>
        </w:drawing>
      </w:r>
      <w:r w:rsidR="007832A6">
        <w:rPr>
          <w:noProof/>
        </w:rPr>
        <w:drawing>
          <wp:anchor distT="0" distB="0" distL="114300" distR="114300" simplePos="0" relativeHeight="251753472" behindDoc="0" locked="0" layoutInCell="1" allowOverlap="1" wp14:anchorId="773194CF" wp14:editId="14A46E92">
            <wp:simplePos x="0" y="0"/>
            <wp:positionH relativeFrom="margin">
              <wp:align>left</wp:align>
            </wp:positionH>
            <wp:positionV relativeFrom="paragraph">
              <wp:posOffset>5360</wp:posOffset>
            </wp:positionV>
            <wp:extent cx="2435860" cy="2435860"/>
            <wp:effectExtent l="0" t="0" r="2540" b="2540"/>
            <wp:wrapNone/>
            <wp:docPr id="1411003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anchor>
        </w:drawing>
      </w:r>
    </w:p>
    <w:p w14:paraId="077B81AA" w14:textId="77777777" w:rsidR="007F250D" w:rsidRDefault="007F250D"/>
    <w:p w14:paraId="3B13553D" w14:textId="46F19EB5" w:rsidR="005965D2" w:rsidRPr="00134E1B" w:rsidRDefault="005965D2" w:rsidP="005965D2">
      <w:pPr>
        <w:pStyle w:val="Title"/>
        <w:jc w:val="center"/>
        <w:rPr>
          <w:b/>
          <w:bCs/>
          <w:sz w:val="72"/>
          <w:szCs w:val="72"/>
        </w:rPr>
      </w:pPr>
      <w:r>
        <w:rPr>
          <w:b/>
          <w:bCs/>
          <w:sz w:val="72"/>
          <w:szCs w:val="72"/>
        </w:rPr>
        <w:t xml:space="preserve"> </w:t>
      </w:r>
      <w:r w:rsidRPr="00134E1B">
        <w:rPr>
          <w:b/>
          <w:bCs/>
          <w:sz w:val="72"/>
          <w:szCs w:val="72"/>
        </w:rPr>
        <w:t xml:space="preserve">Assignment </w:t>
      </w:r>
      <w:r>
        <w:rPr>
          <w:b/>
          <w:bCs/>
          <w:sz w:val="72"/>
          <w:szCs w:val="72"/>
        </w:rPr>
        <w:t>2</w:t>
      </w:r>
    </w:p>
    <w:p w14:paraId="413F5FE9" w14:textId="793D36D9" w:rsidR="005965D2" w:rsidRDefault="005965D2" w:rsidP="005965D2">
      <w:pPr>
        <w:pStyle w:val="Title"/>
      </w:pPr>
      <w:r>
        <w:t xml:space="preserve">                         Assignment 2.ii</w:t>
      </w:r>
    </w:p>
    <w:p w14:paraId="0BDC0B9D" w14:textId="57B5FBFC" w:rsidR="006140F6" w:rsidRDefault="005965D2" w:rsidP="006140F6">
      <w:pPr>
        <w:pStyle w:val="Heading1"/>
      </w:pPr>
      <w:r>
        <w:t>Manual Code:</w:t>
      </w:r>
    </w:p>
    <w:p w14:paraId="7CFC5BB1" w14:textId="3700D33C" w:rsidR="006140F6" w:rsidRPr="006140F6" w:rsidRDefault="006140F6" w:rsidP="006140F6">
      <w:pPr>
        <w:spacing w:before="240" w:after="0"/>
        <w:rPr>
          <w:b/>
          <w:bCs/>
          <w:color w:val="FF0000"/>
        </w:rPr>
      </w:pPr>
      <w:r w:rsidRPr="006140F6">
        <w:rPr>
          <w:b/>
          <w:bCs/>
          <w:color w:val="FF0000"/>
        </w:rPr>
        <w:t>#image negative function</w:t>
      </w:r>
    </w:p>
    <w:p w14:paraId="095EC34A" w14:textId="77777777" w:rsidR="005965D2" w:rsidRPr="005965D2" w:rsidRDefault="005965D2" w:rsidP="005965D2">
      <w:pPr>
        <w:spacing w:after="0"/>
        <w:rPr>
          <w:b/>
          <w:bCs/>
        </w:rPr>
      </w:pPr>
      <w:r w:rsidRPr="005965D2">
        <w:rPr>
          <w:b/>
          <w:bCs/>
        </w:rPr>
        <w:t>def apply_image_negative(input_array):</w:t>
      </w:r>
    </w:p>
    <w:p w14:paraId="1376990B" w14:textId="77777777" w:rsidR="005965D2" w:rsidRPr="005965D2" w:rsidRDefault="005965D2" w:rsidP="005965D2">
      <w:pPr>
        <w:spacing w:after="0"/>
        <w:rPr>
          <w:b/>
          <w:bCs/>
        </w:rPr>
      </w:pPr>
      <w:r w:rsidRPr="005965D2">
        <w:rPr>
          <w:b/>
          <w:bCs/>
        </w:rPr>
        <w:t xml:space="preserve">    input_array = np.asarray(input_array, dtype=np.uint8)</w:t>
      </w:r>
    </w:p>
    <w:p w14:paraId="47DA0673" w14:textId="77777777" w:rsidR="005965D2" w:rsidRDefault="005965D2" w:rsidP="005965D2">
      <w:pPr>
        <w:spacing w:after="0"/>
        <w:rPr>
          <w:b/>
          <w:bCs/>
        </w:rPr>
      </w:pPr>
      <w:r w:rsidRPr="005965D2">
        <w:rPr>
          <w:b/>
          <w:bCs/>
        </w:rPr>
        <w:t xml:space="preserve">    negative_array = 255 - input_array</w:t>
      </w:r>
    </w:p>
    <w:p w14:paraId="325F3351" w14:textId="77777777" w:rsidR="006140F6" w:rsidRPr="005965D2" w:rsidRDefault="006140F6" w:rsidP="005965D2">
      <w:pPr>
        <w:spacing w:after="0"/>
        <w:rPr>
          <w:b/>
          <w:bCs/>
        </w:rPr>
      </w:pPr>
    </w:p>
    <w:p w14:paraId="1236403F" w14:textId="77777777" w:rsidR="005965D2" w:rsidRDefault="005965D2" w:rsidP="005965D2">
      <w:pPr>
        <w:spacing w:after="0"/>
        <w:rPr>
          <w:b/>
          <w:bCs/>
        </w:rPr>
      </w:pPr>
      <w:r w:rsidRPr="005965D2">
        <w:rPr>
          <w:b/>
          <w:bCs/>
        </w:rPr>
        <w:t xml:space="preserve">    return negative_array</w:t>
      </w:r>
    </w:p>
    <w:p w14:paraId="1FD0F0EE" w14:textId="77777777" w:rsidR="006140F6" w:rsidRPr="005965D2" w:rsidRDefault="006140F6" w:rsidP="005965D2">
      <w:pPr>
        <w:spacing w:after="0"/>
        <w:rPr>
          <w:b/>
          <w:bCs/>
        </w:rPr>
      </w:pPr>
    </w:p>
    <w:p w14:paraId="464B7BE4" w14:textId="1469FE80" w:rsidR="005965D2" w:rsidRPr="006140F6" w:rsidRDefault="006140F6" w:rsidP="005965D2">
      <w:pPr>
        <w:spacing w:after="0"/>
        <w:rPr>
          <w:b/>
          <w:bCs/>
          <w:color w:val="FF0000"/>
        </w:rPr>
      </w:pPr>
      <w:r w:rsidRPr="006140F6">
        <w:rPr>
          <w:b/>
          <w:bCs/>
          <w:color w:val="FF0000"/>
        </w:rPr>
        <w:t>#Median filter function:</w:t>
      </w:r>
    </w:p>
    <w:p w14:paraId="58DCACD9" w14:textId="77777777" w:rsidR="005965D2" w:rsidRPr="005965D2" w:rsidRDefault="005965D2" w:rsidP="005965D2">
      <w:pPr>
        <w:spacing w:after="0"/>
        <w:rPr>
          <w:b/>
          <w:bCs/>
        </w:rPr>
      </w:pPr>
      <w:r w:rsidRPr="005965D2">
        <w:rPr>
          <w:b/>
          <w:bCs/>
        </w:rPr>
        <w:t>def apply_median_filter(input_array):</w:t>
      </w:r>
    </w:p>
    <w:p w14:paraId="24DFE490" w14:textId="77777777" w:rsidR="005965D2" w:rsidRPr="005965D2" w:rsidRDefault="005965D2" w:rsidP="005965D2">
      <w:pPr>
        <w:spacing w:after="0"/>
        <w:rPr>
          <w:b/>
          <w:bCs/>
        </w:rPr>
      </w:pPr>
      <w:r w:rsidRPr="005965D2">
        <w:rPr>
          <w:b/>
          <w:bCs/>
        </w:rPr>
        <w:t xml:space="preserve">    rows, cols = input_array.shape</w:t>
      </w:r>
    </w:p>
    <w:p w14:paraId="3C503916" w14:textId="77777777" w:rsidR="005965D2" w:rsidRDefault="005965D2" w:rsidP="005965D2">
      <w:pPr>
        <w:spacing w:after="0"/>
        <w:rPr>
          <w:b/>
          <w:bCs/>
        </w:rPr>
      </w:pPr>
      <w:r w:rsidRPr="005965D2">
        <w:rPr>
          <w:b/>
          <w:bCs/>
        </w:rPr>
        <w:t xml:space="preserve">    filtered_array = np.zeros_like(input_array, dtype=np.uint8)</w:t>
      </w:r>
    </w:p>
    <w:p w14:paraId="7955F088" w14:textId="77777777" w:rsidR="006140F6" w:rsidRPr="005965D2" w:rsidRDefault="006140F6" w:rsidP="005965D2">
      <w:pPr>
        <w:spacing w:after="0"/>
        <w:rPr>
          <w:b/>
          <w:bCs/>
        </w:rPr>
      </w:pPr>
    </w:p>
    <w:p w14:paraId="6CAAD37C" w14:textId="77777777" w:rsidR="005965D2" w:rsidRPr="005965D2" w:rsidRDefault="005965D2" w:rsidP="005965D2">
      <w:pPr>
        <w:spacing w:after="0"/>
        <w:rPr>
          <w:b/>
          <w:bCs/>
        </w:rPr>
      </w:pPr>
      <w:r w:rsidRPr="005965D2">
        <w:rPr>
          <w:b/>
          <w:bCs/>
        </w:rPr>
        <w:t xml:space="preserve">    for i in range(1, rows - 1):</w:t>
      </w:r>
    </w:p>
    <w:p w14:paraId="70803BB9" w14:textId="77777777" w:rsidR="005965D2" w:rsidRPr="005965D2" w:rsidRDefault="005965D2" w:rsidP="005965D2">
      <w:pPr>
        <w:spacing w:after="0"/>
        <w:rPr>
          <w:b/>
          <w:bCs/>
        </w:rPr>
      </w:pPr>
      <w:r w:rsidRPr="005965D2">
        <w:rPr>
          <w:b/>
          <w:bCs/>
        </w:rPr>
        <w:t xml:space="preserve">        for j in range(1, cols - 1):</w:t>
      </w:r>
    </w:p>
    <w:p w14:paraId="028015D5" w14:textId="77777777" w:rsidR="005965D2" w:rsidRPr="005965D2" w:rsidRDefault="005965D2" w:rsidP="005965D2">
      <w:pPr>
        <w:spacing w:after="0"/>
        <w:rPr>
          <w:b/>
          <w:bCs/>
        </w:rPr>
      </w:pPr>
      <w:r w:rsidRPr="005965D2">
        <w:rPr>
          <w:b/>
          <w:bCs/>
        </w:rPr>
        <w:t xml:space="preserve">            window = input_array[i - 1:i + 2, j - 1:j + 2].ravel()</w:t>
      </w:r>
    </w:p>
    <w:p w14:paraId="06D235F8" w14:textId="77777777" w:rsidR="005965D2" w:rsidRDefault="005965D2" w:rsidP="005965D2">
      <w:pPr>
        <w:spacing w:after="0"/>
        <w:rPr>
          <w:b/>
          <w:bCs/>
        </w:rPr>
      </w:pPr>
      <w:r w:rsidRPr="005965D2">
        <w:rPr>
          <w:b/>
          <w:bCs/>
        </w:rPr>
        <w:t xml:space="preserve">            filtered_array[i, j] = np.median(window)</w:t>
      </w:r>
    </w:p>
    <w:p w14:paraId="0B1EF661" w14:textId="77777777" w:rsidR="006140F6" w:rsidRPr="005965D2" w:rsidRDefault="006140F6" w:rsidP="005965D2">
      <w:pPr>
        <w:spacing w:after="0"/>
        <w:rPr>
          <w:b/>
          <w:bCs/>
        </w:rPr>
      </w:pPr>
    </w:p>
    <w:p w14:paraId="6FC55465" w14:textId="77777777" w:rsidR="005965D2" w:rsidRDefault="005965D2" w:rsidP="005965D2">
      <w:pPr>
        <w:spacing w:after="0"/>
        <w:rPr>
          <w:b/>
          <w:bCs/>
        </w:rPr>
      </w:pPr>
      <w:r w:rsidRPr="005965D2">
        <w:rPr>
          <w:b/>
          <w:bCs/>
        </w:rPr>
        <w:t xml:space="preserve">    return filtered_array</w:t>
      </w:r>
    </w:p>
    <w:p w14:paraId="56C7C469" w14:textId="77777777" w:rsidR="005965D2" w:rsidRPr="005965D2" w:rsidRDefault="005965D2" w:rsidP="005965D2">
      <w:pPr>
        <w:spacing w:after="0"/>
        <w:rPr>
          <w:b/>
          <w:bCs/>
        </w:rPr>
      </w:pPr>
    </w:p>
    <w:p w14:paraId="582661E2" w14:textId="77777777" w:rsidR="005965D2" w:rsidRPr="005965D2" w:rsidRDefault="005965D2" w:rsidP="005965D2">
      <w:pPr>
        <w:spacing w:after="0"/>
        <w:rPr>
          <w:b/>
          <w:bCs/>
        </w:rPr>
      </w:pPr>
      <w:r w:rsidRPr="005965D2">
        <w:rPr>
          <w:b/>
          <w:bCs/>
        </w:rPr>
        <w:t>img3=Image.open("LenaGrayNoisy.jpg")</w:t>
      </w:r>
    </w:p>
    <w:p w14:paraId="53860C64" w14:textId="77777777" w:rsidR="005965D2" w:rsidRPr="005965D2" w:rsidRDefault="005965D2" w:rsidP="005965D2">
      <w:pPr>
        <w:spacing w:after="0"/>
        <w:rPr>
          <w:b/>
          <w:bCs/>
        </w:rPr>
      </w:pPr>
      <w:r w:rsidRPr="005965D2">
        <w:rPr>
          <w:b/>
          <w:bCs/>
        </w:rPr>
        <w:t>size=img3.size</w:t>
      </w:r>
    </w:p>
    <w:p w14:paraId="58964ABE" w14:textId="77777777" w:rsidR="005965D2" w:rsidRPr="005965D2" w:rsidRDefault="005965D2" w:rsidP="005965D2">
      <w:pPr>
        <w:spacing w:after="0"/>
        <w:rPr>
          <w:b/>
          <w:bCs/>
        </w:rPr>
      </w:pPr>
      <w:r w:rsidRPr="005965D2">
        <w:rPr>
          <w:b/>
          <w:bCs/>
        </w:rPr>
        <w:t>image3_pixels=np.array(img3.getdata())</w:t>
      </w:r>
    </w:p>
    <w:p w14:paraId="18BE42E0" w14:textId="77777777" w:rsidR="005965D2" w:rsidRDefault="005965D2" w:rsidP="005965D2">
      <w:pPr>
        <w:spacing w:after="0"/>
        <w:rPr>
          <w:b/>
          <w:bCs/>
        </w:rPr>
      </w:pPr>
      <w:r w:rsidRPr="005965D2">
        <w:rPr>
          <w:b/>
          <w:bCs/>
        </w:rPr>
        <w:t>image3_pixels=image3_pixels.reshape(size[0],size[1])</w:t>
      </w:r>
    </w:p>
    <w:p w14:paraId="797057F4" w14:textId="77777777" w:rsidR="006140F6" w:rsidRPr="005965D2" w:rsidRDefault="006140F6" w:rsidP="005965D2">
      <w:pPr>
        <w:spacing w:after="0"/>
        <w:rPr>
          <w:b/>
          <w:bCs/>
        </w:rPr>
      </w:pPr>
    </w:p>
    <w:p w14:paraId="56185BC6" w14:textId="77777777" w:rsidR="005965D2" w:rsidRPr="005965D2" w:rsidRDefault="005965D2" w:rsidP="005965D2">
      <w:pPr>
        <w:spacing w:after="0"/>
        <w:rPr>
          <w:b/>
          <w:bCs/>
        </w:rPr>
      </w:pPr>
      <w:r w:rsidRPr="005965D2">
        <w:rPr>
          <w:b/>
          <w:bCs/>
        </w:rPr>
        <w:t>img4=Image.open("PeppersGreyNoisy.jpg")</w:t>
      </w:r>
    </w:p>
    <w:p w14:paraId="7F8590F2" w14:textId="77777777" w:rsidR="005965D2" w:rsidRPr="005965D2" w:rsidRDefault="005965D2" w:rsidP="005965D2">
      <w:pPr>
        <w:spacing w:after="0"/>
        <w:rPr>
          <w:b/>
          <w:bCs/>
        </w:rPr>
      </w:pPr>
      <w:r w:rsidRPr="005965D2">
        <w:rPr>
          <w:b/>
          <w:bCs/>
        </w:rPr>
        <w:t>imag4_pixels=np.array(img4.getdata())</w:t>
      </w:r>
    </w:p>
    <w:p w14:paraId="6B52BD93" w14:textId="77777777" w:rsidR="006949FC" w:rsidRDefault="005965D2" w:rsidP="005965D2">
      <w:pPr>
        <w:spacing w:after="0"/>
        <w:rPr>
          <w:b/>
          <w:bCs/>
        </w:rPr>
      </w:pPr>
      <w:r w:rsidRPr="005965D2">
        <w:rPr>
          <w:b/>
          <w:bCs/>
        </w:rPr>
        <w:t xml:space="preserve">imag4_pixels=imag4_pixels.reshape(size[0],size[1])      </w:t>
      </w:r>
    </w:p>
    <w:p w14:paraId="78357CA5" w14:textId="77777777" w:rsidR="006949FC" w:rsidRDefault="006949FC" w:rsidP="005965D2">
      <w:pPr>
        <w:spacing w:after="0"/>
        <w:rPr>
          <w:b/>
          <w:bCs/>
        </w:rPr>
      </w:pPr>
    </w:p>
    <w:p w14:paraId="77595A7C" w14:textId="77777777" w:rsidR="004D1F8D" w:rsidRPr="006949FC" w:rsidRDefault="004D1F8D" w:rsidP="004D1F8D">
      <w:pPr>
        <w:spacing w:after="0"/>
        <w:rPr>
          <w:b/>
          <w:bCs/>
        </w:rPr>
      </w:pPr>
      <w:r w:rsidRPr="006949FC">
        <w:rPr>
          <w:b/>
          <w:bCs/>
        </w:rPr>
        <w:t>x=apply_image_negative(image3_pixels)</w:t>
      </w:r>
    </w:p>
    <w:p w14:paraId="39F1315F" w14:textId="77777777" w:rsidR="004D1F8D" w:rsidRPr="006949FC" w:rsidRDefault="004D1F8D" w:rsidP="004D1F8D">
      <w:pPr>
        <w:spacing w:after="0"/>
        <w:rPr>
          <w:b/>
          <w:bCs/>
        </w:rPr>
      </w:pPr>
      <w:r w:rsidRPr="006949FC">
        <w:rPr>
          <w:b/>
          <w:bCs/>
        </w:rPr>
        <w:t>y=apply_median_filter(image3_pixels)</w:t>
      </w:r>
    </w:p>
    <w:p w14:paraId="7EBDC0EA" w14:textId="613ED1DB" w:rsidR="004D1F8D" w:rsidRDefault="004D1F8D" w:rsidP="004D1F8D">
      <w:pPr>
        <w:spacing w:after="0"/>
        <w:rPr>
          <w:b/>
          <w:bCs/>
        </w:rPr>
      </w:pPr>
      <w:r w:rsidRPr="006949FC">
        <w:rPr>
          <w:b/>
          <w:bCs/>
        </w:rPr>
        <w:t>xy=apply_median_filter(x)</w:t>
      </w:r>
      <w:r w:rsidRPr="005965D2">
        <w:rPr>
          <w:b/>
          <w:bCs/>
        </w:rPr>
        <w:t xml:space="preserve">   </w:t>
      </w:r>
    </w:p>
    <w:p w14:paraId="6DBF7B30" w14:textId="7B6F69FD" w:rsidR="004D1F8D" w:rsidRDefault="008F0CE0" w:rsidP="004D1F8D">
      <w:pPr>
        <w:spacing w:after="0"/>
        <w:rPr>
          <w:b/>
          <w:bCs/>
        </w:rPr>
      </w:pPr>
      <w:r>
        <w:rPr>
          <w:noProof/>
        </w:rPr>
        <mc:AlternateContent>
          <mc:Choice Requires="wps">
            <w:drawing>
              <wp:anchor distT="45720" distB="45720" distL="114300" distR="114300" simplePos="0" relativeHeight="251760640" behindDoc="0" locked="0" layoutInCell="1" allowOverlap="1" wp14:anchorId="48B393D5" wp14:editId="3132062D">
                <wp:simplePos x="0" y="0"/>
                <wp:positionH relativeFrom="margin">
                  <wp:posOffset>3461385</wp:posOffset>
                </wp:positionH>
                <wp:positionV relativeFrom="paragraph">
                  <wp:posOffset>39446</wp:posOffset>
                </wp:positionV>
                <wp:extent cx="3590925" cy="1675181"/>
                <wp:effectExtent l="0" t="0" r="0" b="1270"/>
                <wp:wrapNone/>
                <wp:docPr id="1028351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1675181"/>
                        </a:xfrm>
                        <a:prstGeom prst="rect">
                          <a:avLst/>
                        </a:prstGeom>
                        <a:noFill/>
                        <a:ln w="9525">
                          <a:noFill/>
                          <a:miter lim="800000"/>
                          <a:headEnd/>
                          <a:tailEnd/>
                        </a:ln>
                      </wps:spPr>
                      <wps:txbx>
                        <w:txbxContent>
                          <w:p w14:paraId="6C5016EA" w14:textId="77777777" w:rsidR="004D1F8D" w:rsidRPr="004D1F8D" w:rsidRDefault="004D1F8D" w:rsidP="004D1F8D">
                            <w:pPr>
                              <w:spacing w:after="0"/>
                              <w:rPr>
                                <w:b/>
                                <w:bCs/>
                              </w:rPr>
                            </w:pPr>
                            <w:r w:rsidRPr="004D1F8D">
                              <w:rPr>
                                <w:b/>
                                <w:bCs/>
                              </w:rPr>
                              <w:t>y.save("Median lena.jpg")</w:t>
                            </w:r>
                          </w:p>
                          <w:p w14:paraId="578BEF84" w14:textId="77777777" w:rsidR="004D1F8D" w:rsidRPr="004D1F8D" w:rsidRDefault="004D1F8D" w:rsidP="004D1F8D">
                            <w:pPr>
                              <w:spacing w:after="0"/>
                              <w:rPr>
                                <w:b/>
                                <w:bCs/>
                              </w:rPr>
                            </w:pPr>
                            <w:r w:rsidRPr="004D1F8D">
                              <w:rPr>
                                <w:b/>
                                <w:bCs/>
                              </w:rPr>
                              <w:t>y.show()</w:t>
                            </w:r>
                          </w:p>
                          <w:p w14:paraId="2E7072FF" w14:textId="77777777" w:rsidR="004D1F8D" w:rsidRPr="004D1F8D" w:rsidRDefault="004D1F8D" w:rsidP="004D1F8D">
                            <w:pPr>
                              <w:spacing w:after="0"/>
                              <w:rPr>
                                <w:b/>
                                <w:bCs/>
                              </w:rPr>
                            </w:pPr>
                            <w:r w:rsidRPr="004D1F8D">
                              <w:rPr>
                                <w:b/>
                                <w:bCs/>
                              </w:rPr>
                              <w:t>xy.save("Both lena.jpg")</w:t>
                            </w:r>
                          </w:p>
                          <w:p w14:paraId="5A363304" w14:textId="25A06F4B" w:rsidR="004D1F8D" w:rsidRDefault="004D1F8D" w:rsidP="004D1F8D">
                            <w:pPr>
                              <w:spacing w:after="0"/>
                              <w:rPr>
                                <w:b/>
                                <w:bCs/>
                              </w:rPr>
                            </w:pPr>
                            <w:r w:rsidRPr="004D1F8D">
                              <w:rPr>
                                <w:b/>
                                <w:bCs/>
                              </w:rPr>
                              <w:t>xy.show()</w:t>
                            </w:r>
                          </w:p>
                          <w:p w14:paraId="4CAE90A0" w14:textId="77777777" w:rsidR="004D1F8D" w:rsidRDefault="004D1F8D" w:rsidP="004D1F8D">
                            <w:pPr>
                              <w:spacing w:after="0"/>
                              <w:rPr>
                                <w:b/>
                                <w:bCs/>
                              </w:rPr>
                            </w:pPr>
                          </w:p>
                          <w:p w14:paraId="2D068DB8" w14:textId="0D8C4B6C" w:rsidR="004D1F8D" w:rsidRPr="004D1F8D" w:rsidRDefault="004D1F8D" w:rsidP="004D1F8D">
                            <w:pPr>
                              <w:spacing w:after="0"/>
                              <w:rPr>
                                <w:b/>
                                <w:bCs/>
                              </w:rPr>
                            </w:pPr>
                            <w:r w:rsidRPr="004D1F8D">
                              <w:rPr>
                                <w:b/>
                                <w:bCs/>
                              </w:rPr>
                              <w:t>zs.save("Median peppers.jpg")</w:t>
                            </w:r>
                          </w:p>
                          <w:p w14:paraId="6F779B0A" w14:textId="77777777" w:rsidR="004D1F8D" w:rsidRPr="004D1F8D" w:rsidRDefault="004D1F8D" w:rsidP="004D1F8D">
                            <w:pPr>
                              <w:spacing w:after="0"/>
                              <w:rPr>
                                <w:b/>
                                <w:bCs/>
                              </w:rPr>
                            </w:pPr>
                            <w:r w:rsidRPr="004D1F8D">
                              <w:rPr>
                                <w:b/>
                                <w:bCs/>
                              </w:rPr>
                              <w:t>zs.show()</w:t>
                            </w:r>
                          </w:p>
                          <w:p w14:paraId="5A83CE9C" w14:textId="77777777" w:rsidR="004D1F8D" w:rsidRPr="004D1F8D" w:rsidRDefault="004D1F8D" w:rsidP="004D1F8D">
                            <w:pPr>
                              <w:spacing w:after="0"/>
                              <w:rPr>
                                <w:b/>
                                <w:bCs/>
                              </w:rPr>
                            </w:pPr>
                            <w:r w:rsidRPr="004D1F8D">
                              <w:rPr>
                                <w:b/>
                                <w:bCs/>
                              </w:rPr>
                              <w:t>zg.save("Both peppers.jpg")</w:t>
                            </w:r>
                          </w:p>
                          <w:p w14:paraId="0D9A19CE" w14:textId="77777777" w:rsidR="004D1F8D" w:rsidRPr="004D1F8D" w:rsidRDefault="004D1F8D" w:rsidP="004D1F8D">
                            <w:pPr>
                              <w:spacing w:after="0"/>
                              <w:rPr>
                                <w:b/>
                                <w:bCs/>
                              </w:rPr>
                            </w:pPr>
                            <w:r w:rsidRPr="004D1F8D">
                              <w:rPr>
                                <w:b/>
                                <w:bCs/>
                              </w:rPr>
                              <w:t>zg.show()</w:t>
                            </w:r>
                          </w:p>
                          <w:p w14:paraId="2DF4514C" w14:textId="48F978E9" w:rsidR="004D1F8D" w:rsidRPr="00CE4170" w:rsidRDefault="004D1F8D" w:rsidP="004D1F8D">
                            <w:pPr>
                              <w:spacing w:after="0"/>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393D5" id="_x0000_s1040" type="#_x0000_t202" style="position:absolute;margin-left:272.55pt;margin-top:3.1pt;width:282.75pt;height:131.9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" filled="f" stroked="f">
                <v:textbox>
                  <w:txbxContent>
                    <w:p w14:paraId="6C5016EA" w14:textId="77777777" w:rsidR="004D1F8D" w:rsidRPr="004D1F8D" w:rsidRDefault="004D1F8D" w:rsidP="004D1F8D">
                      <w:pPr>
                        <w:spacing w:after="0"/>
                        <w:rPr>
                          <w:b/>
                          <w:bCs/>
                        </w:rPr>
                      </w:pPr>
                      <w:r w:rsidRPr="004D1F8D">
                        <w:rPr>
                          <w:b/>
                          <w:bCs/>
                        </w:rPr>
                        <w:t>y.save("Median lena.jpg")</w:t>
                      </w:r>
                    </w:p>
                    <w:p w14:paraId="578BEF84" w14:textId="77777777" w:rsidR="004D1F8D" w:rsidRPr="004D1F8D" w:rsidRDefault="004D1F8D" w:rsidP="004D1F8D">
                      <w:pPr>
                        <w:spacing w:after="0"/>
                        <w:rPr>
                          <w:b/>
                          <w:bCs/>
                        </w:rPr>
                      </w:pPr>
                      <w:r w:rsidRPr="004D1F8D">
                        <w:rPr>
                          <w:b/>
                          <w:bCs/>
                        </w:rPr>
                        <w:t>y.show()</w:t>
                      </w:r>
                    </w:p>
                    <w:p w14:paraId="2E7072FF" w14:textId="77777777" w:rsidR="004D1F8D" w:rsidRPr="004D1F8D" w:rsidRDefault="004D1F8D" w:rsidP="004D1F8D">
                      <w:pPr>
                        <w:spacing w:after="0"/>
                        <w:rPr>
                          <w:b/>
                          <w:bCs/>
                        </w:rPr>
                      </w:pPr>
                      <w:r w:rsidRPr="004D1F8D">
                        <w:rPr>
                          <w:b/>
                          <w:bCs/>
                        </w:rPr>
                        <w:t>xy.save("Both lena.jpg")</w:t>
                      </w:r>
                    </w:p>
                    <w:p w14:paraId="5A363304" w14:textId="25A06F4B" w:rsidR="004D1F8D" w:rsidRDefault="004D1F8D" w:rsidP="004D1F8D">
                      <w:pPr>
                        <w:spacing w:after="0"/>
                        <w:rPr>
                          <w:b/>
                          <w:bCs/>
                        </w:rPr>
                      </w:pPr>
                      <w:r w:rsidRPr="004D1F8D">
                        <w:rPr>
                          <w:b/>
                          <w:bCs/>
                        </w:rPr>
                        <w:t>xy.show()</w:t>
                      </w:r>
                    </w:p>
                    <w:p w14:paraId="4CAE90A0" w14:textId="77777777" w:rsidR="004D1F8D" w:rsidRDefault="004D1F8D" w:rsidP="004D1F8D">
                      <w:pPr>
                        <w:spacing w:after="0"/>
                        <w:rPr>
                          <w:b/>
                          <w:bCs/>
                        </w:rPr>
                      </w:pPr>
                    </w:p>
                    <w:p w14:paraId="2D068DB8" w14:textId="0D8C4B6C" w:rsidR="004D1F8D" w:rsidRPr="004D1F8D" w:rsidRDefault="004D1F8D" w:rsidP="004D1F8D">
                      <w:pPr>
                        <w:spacing w:after="0"/>
                        <w:rPr>
                          <w:b/>
                          <w:bCs/>
                        </w:rPr>
                      </w:pPr>
                      <w:r w:rsidRPr="004D1F8D">
                        <w:rPr>
                          <w:b/>
                          <w:bCs/>
                        </w:rPr>
                        <w:t>zs.save("Median peppers.jpg")</w:t>
                      </w:r>
                    </w:p>
                    <w:p w14:paraId="6F779B0A" w14:textId="77777777" w:rsidR="004D1F8D" w:rsidRPr="004D1F8D" w:rsidRDefault="004D1F8D" w:rsidP="004D1F8D">
                      <w:pPr>
                        <w:spacing w:after="0"/>
                        <w:rPr>
                          <w:b/>
                          <w:bCs/>
                        </w:rPr>
                      </w:pPr>
                      <w:r w:rsidRPr="004D1F8D">
                        <w:rPr>
                          <w:b/>
                          <w:bCs/>
                        </w:rPr>
                        <w:t>zs.show()</w:t>
                      </w:r>
                    </w:p>
                    <w:p w14:paraId="5A83CE9C" w14:textId="77777777" w:rsidR="004D1F8D" w:rsidRPr="004D1F8D" w:rsidRDefault="004D1F8D" w:rsidP="004D1F8D">
                      <w:pPr>
                        <w:spacing w:after="0"/>
                        <w:rPr>
                          <w:b/>
                          <w:bCs/>
                        </w:rPr>
                      </w:pPr>
                      <w:r w:rsidRPr="004D1F8D">
                        <w:rPr>
                          <w:b/>
                          <w:bCs/>
                        </w:rPr>
                        <w:t>zg.save("Both peppers.jpg")</w:t>
                      </w:r>
                    </w:p>
                    <w:p w14:paraId="0D9A19CE" w14:textId="77777777" w:rsidR="004D1F8D" w:rsidRPr="004D1F8D" w:rsidRDefault="004D1F8D" w:rsidP="004D1F8D">
                      <w:pPr>
                        <w:spacing w:after="0"/>
                        <w:rPr>
                          <w:b/>
                          <w:bCs/>
                        </w:rPr>
                      </w:pPr>
                      <w:r w:rsidRPr="004D1F8D">
                        <w:rPr>
                          <w:b/>
                          <w:bCs/>
                        </w:rPr>
                        <w:t>zg.show()</w:t>
                      </w:r>
                    </w:p>
                    <w:p w14:paraId="2DF4514C" w14:textId="48F978E9" w:rsidR="004D1F8D" w:rsidRPr="00CE4170" w:rsidRDefault="004D1F8D" w:rsidP="004D1F8D">
                      <w:pPr>
                        <w:spacing w:after="0"/>
                        <w:rPr>
                          <w:b/>
                          <w:bCs/>
                        </w:rPr>
                      </w:pPr>
                    </w:p>
                  </w:txbxContent>
                </v:textbox>
                <w10:wrap anchorx="margin"/>
              </v:shape>
            </w:pict>
          </mc:Fallback>
        </mc:AlternateContent>
      </w:r>
    </w:p>
    <w:p w14:paraId="21AA25E3" w14:textId="414B28F7" w:rsidR="004D1F8D" w:rsidRPr="006949FC" w:rsidRDefault="004D1F8D" w:rsidP="004D1F8D">
      <w:pPr>
        <w:spacing w:after="0"/>
        <w:rPr>
          <w:b/>
          <w:bCs/>
        </w:rPr>
      </w:pPr>
      <w:r w:rsidRPr="006949FC">
        <w:rPr>
          <w:b/>
          <w:bCs/>
        </w:rPr>
        <w:t>za=apply_image_negative(imag4_pixels)</w:t>
      </w:r>
    </w:p>
    <w:p w14:paraId="177C372E" w14:textId="77777777" w:rsidR="004D1F8D" w:rsidRPr="006949FC" w:rsidRDefault="004D1F8D" w:rsidP="004D1F8D">
      <w:pPr>
        <w:spacing w:after="0"/>
        <w:rPr>
          <w:b/>
          <w:bCs/>
        </w:rPr>
      </w:pPr>
      <w:r w:rsidRPr="006949FC">
        <w:rPr>
          <w:b/>
          <w:bCs/>
        </w:rPr>
        <w:t>zs=apply_median_filter(imag4_pixels)</w:t>
      </w:r>
    </w:p>
    <w:p w14:paraId="135D9EA7" w14:textId="20B2EA4C" w:rsidR="004D1F8D" w:rsidRDefault="004D1F8D" w:rsidP="004D1F8D">
      <w:pPr>
        <w:spacing w:after="0"/>
        <w:rPr>
          <w:b/>
          <w:bCs/>
        </w:rPr>
      </w:pPr>
      <w:r w:rsidRPr="006949FC">
        <w:rPr>
          <w:b/>
          <w:bCs/>
        </w:rPr>
        <w:t>zg=apply_median_filter(za)</w:t>
      </w:r>
    </w:p>
    <w:p w14:paraId="3BABEA92" w14:textId="3A4B36C2" w:rsidR="004D1F8D" w:rsidRDefault="004D1F8D" w:rsidP="004D1F8D">
      <w:pPr>
        <w:spacing w:after="0"/>
        <w:rPr>
          <w:b/>
          <w:bCs/>
        </w:rPr>
      </w:pPr>
    </w:p>
    <w:p w14:paraId="50BE5274" w14:textId="4FB740FA" w:rsidR="004D1F8D" w:rsidRPr="004D1F8D" w:rsidRDefault="004D1F8D" w:rsidP="004D1F8D">
      <w:pPr>
        <w:spacing w:after="0"/>
        <w:rPr>
          <w:b/>
          <w:bCs/>
        </w:rPr>
      </w:pPr>
      <w:r w:rsidRPr="004D1F8D">
        <w:rPr>
          <w:b/>
          <w:bCs/>
        </w:rPr>
        <w:t>y=Image.fromarray(y)</w:t>
      </w:r>
    </w:p>
    <w:p w14:paraId="306E156B" w14:textId="77777777" w:rsidR="004D1F8D" w:rsidRDefault="004D1F8D" w:rsidP="004D1F8D">
      <w:pPr>
        <w:spacing w:after="0"/>
        <w:rPr>
          <w:b/>
          <w:bCs/>
        </w:rPr>
      </w:pPr>
      <w:r w:rsidRPr="004D1F8D">
        <w:rPr>
          <w:b/>
          <w:bCs/>
        </w:rPr>
        <w:t>xy=Image.fromarray(xy)</w:t>
      </w:r>
    </w:p>
    <w:p w14:paraId="0A386538" w14:textId="77777777" w:rsidR="004D1F8D" w:rsidRPr="004D1F8D" w:rsidRDefault="004D1F8D" w:rsidP="004D1F8D">
      <w:pPr>
        <w:spacing w:after="0"/>
        <w:rPr>
          <w:b/>
          <w:bCs/>
        </w:rPr>
      </w:pPr>
      <w:r w:rsidRPr="004D1F8D">
        <w:rPr>
          <w:b/>
          <w:bCs/>
        </w:rPr>
        <w:t>zs=Image.fromarray(zs)</w:t>
      </w:r>
    </w:p>
    <w:p w14:paraId="75519304" w14:textId="0E9EE2AC" w:rsidR="004D1F8D" w:rsidRDefault="004D1F8D" w:rsidP="008F0CE0">
      <w:pPr>
        <w:spacing w:after="0"/>
        <w:rPr>
          <w:b/>
          <w:bCs/>
        </w:rPr>
      </w:pPr>
      <w:r w:rsidRPr="004D1F8D">
        <w:rPr>
          <w:b/>
          <w:bCs/>
        </w:rPr>
        <w:t>zg=Image.fromarray(zg)</w:t>
      </w:r>
    </w:p>
    <w:p w14:paraId="7C43E3D8" w14:textId="77777777" w:rsidR="00021C1D" w:rsidRPr="00134E1B" w:rsidRDefault="00021C1D" w:rsidP="00021C1D">
      <w:pPr>
        <w:pStyle w:val="Title"/>
        <w:jc w:val="center"/>
        <w:rPr>
          <w:b/>
          <w:bCs/>
          <w:sz w:val="72"/>
          <w:szCs w:val="72"/>
        </w:rPr>
      </w:pPr>
      <w:r w:rsidRPr="00134E1B">
        <w:rPr>
          <w:b/>
          <w:bCs/>
          <w:sz w:val="72"/>
          <w:szCs w:val="72"/>
        </w:rPr>
        <w:lastRenderedPageBreak/>
        <w:t xml:space="preserve">Assignment </w:t>
      </w:r>
      <w:r>
        <w:rPr>
          <w:b/>
          <w:bCs/>
          <w:sz w:val="72"/>
          <w:szCs w:val="72"/>
        </w:rPr>
        <w:t>2</w:t>
      </w:r>
    </w:p>
    <w:p w14:paraId="5388C87C" w14:textId="77777777" w:rsidR="00021C1D" w:rsidRDefault="00021C1D" w:rsidP="00021C1D">
      <w:pPr>
        <w:pStyle w:val="Title"/>
      </w:pPr>
      <w:r>
        <w:t xml:space="preserve">                         Assignment 2.ii</w:t>
      </w:r>
    </w:p>
    <w:p w14:paraId="758B1D31" w14:textId="6BA3034D" w:rsidR="00021C1D" w:rsidRDefault="00021C1D" w:rsidP="00021C1D">
      <w:pPr>
        <w:pStyle w:val="Heading1"/>
        <w:rPr>
          <w:szCs w:val="24"/>
        </w:rPr>
      </w:pPr>
      <w:r w:rsidRPr="00A06B48">
        <w:rPr>
          <w:szCs w:val="24"/>
        </w:rPr>
        <w:t>Libraries</w:t>
      </w:r>
      <w:r>
        <w:rPr>
          <w:szCs w:val="24"/>
        </w:rPr>
        <w:t xml:space="preserve"> Code:</w:t>
      </w:r>
    </w:p>
    <w:p w14:paraId="575B411D" w14:textId="77777777" w:rsidR="00021C1D" w:rsidRPr="00021C1D" w:rsidRDefault="00021C1D" w:rsidP="00021C1D">
      <w:pPr>
        <w:spacing w:after="0"/>
        <w:rPr>
          <w:b/>
          <w:bCs/>
        </w:rPr>
      </w:pPr>
      <w:r w:rsidRPr="00021C1D">
        <w:rPr>
          <w:b/>
          <w:bCs/>
        </w:rPr>
        <w:t>import statistics</w:t>
      </w:r>
    </w:p>
    <w:p w14:paraId="62DDE613" w14:textId="77777777" w:rsidR="00021C1D" w:rsidRPr="00021C1D" w:rsidRDefault="00021C1D" w:rsidP="00021C1D">
      <w:pPr>
        <w:spacing w:after="0"/>
        <w:rPr>
          <w:b/>
          <w:bCs/>
        </w:rPr>
      </w:pPr>
      <w:r w:rsidRPr="00021C1D">
        <w:rPr>
          <w:b/>
          <w:bCs/>
        </w:rPr>
        <w:t>LenaGrayNoisy_Median = Image.new('L' , (256,256))</w:t>
      </w:r>
    </w:p>
    <w:p w14:paraId="31C6CFE0" w14:textId="75D0605C" w:rsidR="00021C1D" w:rsidRPr="00021C1D" w:rsidRDefault="00021C1D" w:rsidP="00021C1D">
      <w:pPr>
        <w:spacing w:after="0"/>
        <w:rPr>
          <w:b/>
          <w:bCs/>
        </w:rPr>
      </w:pPr>
      <w:r w:rsidRPr="00021C1D">
        <w:rPr>
          <w:b/>
          <w:bCs/>
        </w:rPr>
        <w:t>PeppersGrayNoisy_Median = Image.new('L' , (256,256))</w:t>
      </w:r>
    </w:p>
    <w:p w14:paraId="61F835E9" w14:textId="77777777" w:rsidR="00021C1D" w:rsidRPr="00021C1D" w:rsidRDefault="00021C1D" w:rsidP="00021C1D">
      <w:pPr>
        <w:spacing w:after="0"/>
        <w:rPr>
          <w:b/>
          <w:bCs/>
        </w:rPr>
      </w:pPr>
    </w:p>
    <w:p w14:paraId="10291C7C" w14:textId="0CE2BDDC" w:rsidR="00021C1D" w:rsidRPr="00021C1D" w:rsidRDefault="00021C1D" w:rsidP="00021C1D">
      <w:pPr>
        <w:spacing w:after="0"/>
        <w:rPr>
          <w:b/>
          <w:bCs/>
        </w:rPr>
      </w:pPr>
      <w:r w:rsidRPr="00021C1D">
        <w:rPr>
          <w:b/>
          <w:bCs/>
          <w:color w:val="FF0000"/>
        </w:rPr>
        <w:t>#Function that returns 3 × 3 window:</w:t>
      </w:r>
      <w:r w:rsidRPr="00021C1D">
        <w:rPr>
          <w:b/>
          <w:bCs/>
        </w:rPr>
        <w:br/>
        <w:t>def window3(pixel, width, height):</w:t>
      </w:r>
    </w:p>
    <w:p w14:paraId="14366C5C" w14:textId="77777777" w:rsidR="00021C1D" w:rsidRPr="00021C1D" w:rsidRDefault="00021C1D" w:rsidP="00021C1D">
      <w:pPr>
        <w:spacing w:after="0"/>
        <w:rPr>
          <w:b/>
          <w:bCs/>
        </w:rPr>
      </w:pPr>
      <w:r w:rsidRPr="00021C1D">
        <w:rPr>
          <w:b/>
          <w:bCs/>
        </w:rPr>
        <w:t xml:space="preserve">    x = pixel[0]</w:t>
      </w:r>
    </w:p>
    <w:p w14:paraId="06E7B874" w14:textId="77777777" w:rsidR="00021C1D" w:rsidRPr="00021C1D" w:rsidRDefault="00021C1D" w:rsidP="00021C1D">
      <w:pPr>
        <w:spacing w:after="0"/>
        <w:rPr>
          <w:b/>
          <w:bCs/>
        </w:rPr>
      </w:pPr>
      <w:r w:rsidRPr="00021C1D">
        <w:rPr>
          <w:b/>
          <w:bCs/>
        </w:rPr>
        <w:t xml:space="preserve">    y = pixel[1]</w:t>
      </w:r>
    </w:p>
    <w:p w14:paraId="029BE202" w14:textId="77777777" w:rsidR="00021C1D" w:rsidRPr="00021C1D" w:rsidRDefault="00021C1D" w:rsidP="00021C1D">
      <w:pPr>
        <w:spacing w:after="0"/>
        <w:rPr>
          <w:b/>
          <w:bCs/>
        </w:rPr>
      </w:pPr>
    </w:p>
    <w:p w14:paraId="313A0C1E" w14:textId="77777777" w:rsidR="00021C1D" w:rsidRPr="00021C1D" w:rsidRDefault="00021C1D" w:rsidP="00021C1D">
      <w:pPr>
        <w:spacing w:after="0"/>
        <w:rPr>
          <w:b/>
          <w:bCs/>
        </w:rPr>
      </w:pPr>
      <w:r w:rsidRPr="00021C1D">
        <w:rPr>
          <w:b/>
          <w:bCs/>
        </w:rPr>
        <w:t xml:space="preserve">    if x == 0 or y == 0 or x == width - 1 or y == height - 1:</w:t>
      </w:r>
    </w:p>
    <w:p w14:paraId="1AEFA6E1" w14:textId="77777777" w:rsidR="00021C1D" w:rsidRPr="00021C1D" w:rsidRDefault="00021C1D" w:rsidP="00021C1D">
      <w:pPr>
        <w:spacing w:after="0"/>
        <w:rPr>
          <w:b/>
          <w:bCs/>
        </w:rPr>
      </w:pPr>
      <w:r w:rsidRPr="00021C1D">
        <w:rPr>
          <w:b/>
          <w:bCs/>
        </w:rPr>
        <w:t xml:space="preserve">        raise ValueError</w:t>
      </w:r>
    </w:p>
    <w:p w14:paraId="76E1D742" w14:textId="77777777" w:rsidR="00021C1D" w:rsidRPr="00021C1D" w:rsidRDefault="00021C1D" w:rsidP="00021C1D">
      <w:pPr>
        <w:spacing w:after="0"/>
        <w:rPr>
          <w:b/>
          <w:bCs/>
        </w:rPr>
      </w:pPr>
      <w:r w:rsidRPr="00021C1D">
        <w:rPr>
          <w:b/>
          <w:bCs/>
        </w:rPr>
        <w:t xml:space="preserve">    </w:t>
      </w:r>
    </w:p>
    <w:p w14:paraId="510BF0CB" w14:textId="77777777" w:rsidR="00021C1D" w:rsidRPr="00021C1D" w:rsidRDefault="00021C1D" w:rsidP="00021C1D">
      <w:pPr>
        <w:spacing w:after="0"/>
        <w:rPr>
          <w:b/>
          <w:bCs/>
        </w:rPr>
      </w:pPr>
      <w:r w:rsidRPr="00021C1D">
        <w:rPr>
          <w:b/>
          <w:bCs/>
        </w:rPr>
        <w:t xml:space="preserve">    return [(x-1, y-1), (x, y-1), (x+1, y-1),</w:t>
      </w:r>
    </w:p>
    <w:p w14:paraId="5221724A" w14:textId="77777777" w:rsidR="00021C1D" w:rsidRPr="00021C1D" w:rsidRDefault="00021C1D" w:rsidP="00021C1D">
      <w:pPr>
        <w:spacing w:after="0"/>
        <w:rPr>
          <w:b/>
          <w:bCs/>
        </w:rPr>
      </w:pPr>
      <w:r w:rsidRPr="00021C1D">
        <w:rPr>
          <w:b/>
          <w:bCs/>
        </w:rPr>
        <w:t xml:space="preserve">            (x-1, y), (x,y), (x+1, y),</w:t>
      </w:r>
    </w:p>
    <w:p w14:paraId="4D48A188" w14:textId="682A52DA" w:rsidR="00021C1D" w:rsidRPr="00021C1D" w:rsidRDefault="00021C1D" w:rsidP="00021C1D">
      <w:pPr>
        <w:spacing w:after="0"/>
        <w:rPr>
          <w:b/>
          <w:bCs/>
        </w:rPr>
      </w:pPr>
      <w:r w:rsidRPr="00021C1D">
        <w:rPr>
          <w:b/>
          <w:bCs/>
        </w:rPr>
        <w:t xml:space="preserve">            (x-1, y+1), (x, y+1), (x+1, y+1)]</w:t>
      </w:r>
    </w:p>
    <w:p w14:paraId="7635EE9B" w14:textId="77777777" w:rsidR="00021C1D" w:rsidRPr="00021C1D" w:rsidRDefault="00021C1D" w:rsidP="00021C1D">
      <w:pPr>
        <w:spacing w:after="0"/>
        <w:rPr>
          <w:b/>
          <w:bCs/>
        </w:rPr>
      </w:pPr>
    </w:p>
    <w:p w14:paraId="09107911" w14:textId="3923DC04" w:rsidR="00021C1D" w:rsidRPr="00021C1D" w:rsidRDefault="00021C1D" w:rsidP="00021C1D">
      <w:r w:rsidRPr="00021C1D">
        <w:rPr>
          <w:b/>
          <w:bCs/>
          <w:color w:val="FF0000"/>
        </w:rPr>
        <w:t xml:space="preserve">#Applying Median Filter </w:t>
      </w:r>
      <w:r w:rsidR="0077349A">
        <w:rPr>
          <w:b/>
          <w:bCs/>
          <w:color w:val="FF0000"/>
        </w:rPr>
        <w:t>on</w:t>
      </w:r>
      <w:r w:rsidRPr="00021C1D">
        <w:rPr>
          <w:b/>
          <w:bCs/>
          <w:color w:val="FF0000"/>
        </w:rPr>
        <w:t xml:space="preserve"> the original images</w:t>
      </w:r>
      <w:r>
        <w:rPr>
          <w:b/>
          <w:bCs/>
          <w:color w:val="FF0000"/>
        </w:rPr>
        <w:t>(</w:t>
      </w:r>
      <w:r w:rsidRPr="00021C1D">
        <w:rPr>
          <w:b/>
          <w:bCs/>
          <w:color w:val="00B0F0"/>
        </w:rPr>
        <w:t xml:space="preserve">LenaGrayNoisy.jpg </w:t>
      </w:r>
      <w:r>
        <w:rPr>
          <w:b/>
          <w:bCs/>
          <w:color w:val="FF0000"/>
        </w:rPr>
        <w:t xml:space="preserve">and </w:t>
      </w:r>
      <w:r w:rsidRPr="00021C1D">
        <w:rPr>
          <w:b/>
          <w:bCs/>
          <w:color w:val="A50021"/>
        </w:rPr>
        <w:t>PeppersGreyNoisy.jpg</w:t>
      </w:r>
      <w:r w:rsidRPr="00021C1D">
        <w:rPr>
          <w:color w:val="FF0000"/>
        </w:rPr>
        <w:t>)</w:t>
      </w:r>
      <w:r w:rsidRPr="00021C1D">
        <w:rPr>
          <w:b/>
          <w:bCs/>
          <w:color w:val="FF0000"/>
        </w:rPr>
        <w:t>:</w:t>
      </w:r>
    </w:p>
    <w:p w14:paraId="48008D9C" w14:textId="77777777" w:rsidR="00021C1D" w:rsidRPr="00021C1D" w:rsidRDefault="00021C1D" w:rsidP="00021C1D">
      <w:pPr>
        <w:spacing w:after="0"/>
        <w:rPr>
          <w:b/>
          <w:bCs/>
        </w:rPr>
      </w:pPr>
      <w:r w:rsidRPr="00021C1D">
        <w:rPr>
          <w:b/>
          <w:bCs/>
        </w:rPr>
        <w:t>for y in range(256):</w:t>
      </w:r>
    </w:p>
    <w:p w14:paraId="58457FCC" w14:textId="77777777" w:rsidR="00021C1D" w:rsidRPr="00021C1D" w:rsidRDefault="00021C1D" w:rsidP="00021C1D">
      <w:pPr>
        <w:spacing w:after="0"/>
        <w:rPr>
          <w:b/>
          <w:bCs/>
        </w:rPr>
      </w:pPr>
      <w:r w:rsidRPr="00021C1D">
        <w:rPr>
          <w:b/>
          <w:bCs/>
        </w:rPr>
        <w:t xml:space="preserve">    for x in range(256):</w:t>
      </w:r>
    </w:p>
    <w:p w14:paraId="7D44A50C" w14:textId="77777777" w:rsidR="00021C1D" w:rsidRPr="00021C1D" w:rsidRDefault="00021C1D" w:rsidP="00021C1D">
      <w:pPr>
        <w:spacing w:after="0"/>
        <w:rPr>
          <w:b/>
          <w:bCs/>
        </w:rPr>
      </w:pPr>
      <w:r w:rsidRPr="00021C1D">
        <w:rPr>
          <w:b/>
          <w:bCs/>
        </w:rPr>
        <w:t xml:space="preserve">        try:</w:t>
      </w:r>
    </w:p>
    <w:p w14:paraId="4D7CCBCC" w14:textId="77777777" w:rsidR="00021C1D" w:rsidRPr="00021C1D" w:rsidRDefault="00021C1D" w:rsidP="00021C1D">
      <w:pPr>
        <w:spacing w:after="0"/>
        <w:rPr>
          <w:b/>
          <w:bCs/>
        </w:rPr>
      </w:pPr>
      <w:r w:rsidRPr="00021C1D">
        <w:rPr>
          <w:b/>
          <w:bCs/>
        </w:rPr>
        <w:t xml:space="preserve">           pixelwindow = window3((x, y), 256, 256)</w:t>
      </w:r>
    </w:p>
    <w:p w14:paraId="47A3367D" w14:textId="77777777" w:rsidR="00021C1D" w:rsidRPr="00021C1D" w:rsidRDefault="00021C1D" w:rsidP="00021C1D">
      <w:pPr>
        <w:spacing w:after="0"/>
        <w:rPr>
          <w:b/>
          <w:bCs/>
        </w:rPr>
      </w:pPr>
      <w:r w:rsidRPr="00021C1D">
        <w:rPr>
          <w:b/>
          <w:bCs/>
        </w:rPr>
        <w:t xml:space="preserve">            </w:t>
      </w:r>
    </w:p>
    <w:p w14:paraId="5B6E2A08" w14:textId="77777777" w:rsidR="00021C1D" w:rsidRPr="00021C1D" w:rsidRDefault="00021C1D" w:rsidP="00021C1D">
      <w:pPr>
        <w:spacing w:after="0"/>
        <w:rPr>
          <w:b/>
          <w:bCs/>
        </w:rPr>
      </w:pPr>
      <w:r w:rsidRPr="00021C1D">
        <w:rPr>
          <w:b/>
          <w:bCs/>
        </w:rPr>
        <w:t xml:space="preserve">           Lenawindowpixels = [LenaGrayNoisy.getpixel(i) for i in pixelwindow]</w:t>
      </w:r>
    </w:p>
    <w:p w14:paraId="2C4F5FD5" w14:textId="77777777" w:rsidR="00021C1D" w:rsidRPr="00021C1D" w:rsidRDefault="00021C1D" w:rsidP="00021C1D">
      <w:pPr>
        <w:spacing w:after="0"/>
        <w:rPr>
          <w:b/>
          <w:bCs/>
        </w:rPr>
      </w:pPr>
      <w:r w:rsidRPr="00021C1D">
        <w:rPr>
          <w:b/>
          <w:bCs/>
        </w:rPr>
        <w:t xml:space="preserve">           median = statistics.median(Lenawindowpixels)</w:t>
      </w:r>
    </w:p>
    <w:p w14:paraId="7C1C2992" w14:textId="77777777" w:rsidR="00021C1D" w:rsidRPr="00021C1D" w:rsidRDefault="00021C1D" w:rsidP="00021C1D">
      <w:pPr>
        <w:spacing w:after="0"/>
        <w:rPr>
          <w:b/>
          <w:bCs/>
        </w:rPr>
      </w:pPr>
      <w:r w:rsidRPr="00021C1D">
        <w:rPr>
          <w:b/>
          <w:bCs/>
        </w:rPr>
        <w:t xml:space="preserve">           LenaGrayNoisy_Median.putpixel((x,y), median)</w:t>
      </w:r>
    </w:p>
    <w:p w14:paraId="5F73B2E9" w14:textId="77777777" w:rsidR="00021C1D" w:rsidRPr="00021C1D" w:rsidRDefault="00021C1D" w:rsidP="00021C1D">
      <w:pPr>
        <w:spacing w:after="0"/>
        <w:rPr>
          <w:b/>
          <w:bCs/>
        </w:rPr>
      </w:pPr>
      <w:r w:rsidRPr="00021C1D">
        <w:rPr>
          <w:b/>
          <w:bCs/>
        </w:rPr>
        <w:t xml:space="preserve">        </w:t>
      </w:r>
    </w:p>
    <w:p w14:paraId="74A36BA2" w14:textId="77777777" w:rsidR="00021C1D" w:rsidRPr="00021C1D" w:rsidRDefault="00021C1D" w:rsidP="00021C1D">
      <w:pPr>
        <w:spacing w:after="0"/>
        <w:rPr>
          <w:b/>
          <w:bCs/>
        </w:rPr>
      </w:pPr>
      <w:r w:rsidRPr="00021C1D">
        <w:rPr>
          <w:b/>
          <w:bCs/>
        </w:rPr>
        <w:t xml:space="preserve">           Pepperswindowpixels = [PeppersGrayNoisy.getpixel(i) for i in pixelwindow]</w:t>
      </w:r>
    </w:p>
    <w:p w14:paraId="3C6521A2" w14:textId="77777777" w:rsidR="00021C1D" w:rsidRPr="00021C1D" w:rsidRDefault="00021C1D" w:rsidP="00021C1D">
      <w:pPr>
        <w:spacing w:after="0"/>
        <w:rPr>
          <w:b/>
          <w:bCs/>
        </w:rPr>
      </w:pPr>
      <w:r w:rsidRPr="00021C1D">
        <w:rPr>
          <w:b/>
          <w:bCs/>
        </w:rPr>
        <w:t xml:space="preserve">           median = statistics.median(Pepperswindowpixels)</w:t>
      </w:r>
    </w:p>
    <w:p w14:paraId="0EC82064" w14:textId="77777777" w:rsidR="00021C1D" w:rsidRPr="00021C1D" w:rsidRDefault="00021C1D" w:rsidP="00021C1D">
      <w:pPr>
        <w:spacing w:after="0"/>
        <w:rPr>
          <w:b/>
          <w:bCs/>
        </w:rPr>
      </w:pPr>
      <w:r w:rsidRPr="00021C1D">
        <w:rPr>
          <w:b/>
          <w:bCs/>
        </w:rPr>
        <w:t xml:space="preserve">           PeppersGrayNoisy_Median.putpixel((x,y), median)</w:t>
      </w:r>
    </w:p>
    <w:p w14:paraId="2E8F5C51" w14:textId="77777777" w:rsidR="00021C1D" w:rsidRPr="00021C1D" w:rsidRDefault="00021C1D" w:rsidP="00021C1D">
      <w:pPr>
        <w:spacing w:after="0"/>
        <w:rPr>
          <w:b/>
          <w:bCs/>
        </w:rPr>
      </w:pPr>
      <w:r w:rsidRPr="00021C1D">
        <w:rPr>
          <w:b/>
          <w:bCs/>
        </w:rPr>
        <w:t xml:space="preserve">            </w:t>
      </w:r>
    </w:p>
    <w:p w14:paraId="4CD56DE9" w14:textId="77777777" w:rsidR="00021C1D" w:rsidRPr="00021C1D" w:rsidRDefault="00021C1D" w:rsidP="00021C1D">
      <w:pPr>
        <w:spacing w:after="0"/>
        <w:rPr>
          <w:b/>
          <w:bCs/>
        </w:rPr>
      </w:pPr>
      <w:r w:rsidRPr="00021C1D">
        <w:rPr>
          <w:b/>
          <w:bCs/>
        </w:rPr>
        <w:t xml:space="preserve">        except ValueError:</w:t>
      </w:r>
    </w:p>
    <w:p w14:paraId="32E65F5C" w14:textId="77777777" w:rsidR="00021C1D" w:rsidRPr="00021C1D" w:rsidRDefault="00021C1D" w:rsidP="00021C1D">
      <w:pPr>
        <w:spacing w:after="0"/>
        <w:rPr>
          <w:b/>
          <w:bCs/>
        </w:rPr>
      </w:pPr>
      <w:r w:rsidRPr="00021C1D">
        <w:rPr>
          <w:b/>
          <w:bCs/>
        </w:rPr>
        <w:t xml:space="preserve">            </w:t>
      </w:r>
    </w:p>
    <w:p w14:paraId="4AE50C7C" w14:textId="77777777" w:rsidR="00021C1D" w:rsidRPr="00021C1D" w:rsidRDefault="00021C1D" w:rsidP="00021C1D">
      <w:pPr>
        <w:spacing w:after="0"/>
        <w:rPr>
          <w:b/>
          <w:bCs/>
        </w:rPr>
      </w:pPr>
      <w:r w:rsidRPr="00021C1D">
        <w:rPr>
          <w:b/>
          <w:bCs/>
        </w:rPr>
        <w:t xml:space="preserve">            LenaGrayNoisy_Median.putpixel((x,y), 0)</w:t>
      </w:r>
    </w:p>
    <w:p w14:paraId="501CD680" w14:textId="77777777" w:rsidR="00021C1D" w:rsidRPr="00021C1D" w:rsidRDefault="00021C1D" w:rsidP="00021C1D">
      <w:pPr>
        <w:spacing w:after="0"/>
        <w:rPr>
          <w:b/>
          <w:bCs/>
        </w:rPr>
      </w:pPr>
      <w:r w:rsidRPr="00021C1D">
        <w:rPr>
          <w:b/>
          <w:bCs/>
        </w:rPr>
        <w:t xml:space="preserve">            PeppersGrayNoisy_Median.putpixel((x,y), 0)</w:t>
      </w:r>
    </w:p>
    <w:p w14:paraId="7D5DC416" w14:textId="77777777" w:rsidR="00021C1D" w:rsidRPr="00021C1D" w:rsidRDefault="00021C1D" w:rsidP="00021C1D">
      <w:pPr>
        <w:spacing w:after="0"/>
        <w:rPr>
          <w:b/>
          <w:bCs/>
        </w:rPr>
      </w:pPr>
      <w:r w:rsidRPr="00021C1D">
        <w:rPr>
          <w:b/>
          <w:bCs/>
        </w:rPr>
        <w:t xml:space="preserve">            </w:t>
      </w:r>
    </w:p>
    <w:p w14:paraId="11388D29" w14:textId="77777777" w:rsidR="00021C1D" w:rsidRPr="00021C1D" w:rsidRDefault="00021C1D" w:rsidP="00021C1D">
      <w:pPr>
        <w:spacing w:after="0"/>
        <w:rPr>
          <w:b/>
          <w:bCs/>
        </w:rPr>
      </w:pPr>
    </w:p>
    <w:p w14:paraId="418C1976" w14:textId="77777777" w:rsidR="00021C1D" w:rsidRPr="00021C1D" w:rsidRDefault="00021C1D" w:rsidP="00021C1D">
      <w:pPr>
        <w:spacing w:after="0"/>
        <w:rPr>
          <w:b/>
          <w:bCs/>
        </w:rPr>
      </w:pPr>
      <w:r w:rsidRPr="00021C1D">
        <w:rPr>
          <w:b/>
          <w:bCs/>
        </w:rPr>
        <w:t>LenaGrayNoisy_Median.save('MedianLena.jpg')</w:t>
      </w:r>
    </w:p>
    <w:p w14:paraId="659CDDFF" w14:textId="36B9AD38" w:rsidR="00021C1D" w:rsidRDefault="00021C1D" w:rsidP="00021C1D">
      <w:pPr>
        <w:spacing w:after="0"/>
        <w:rPr>
          <w:b/>
          <w:bCs/>
        </w:rPr>
      </w:pPr>
      <w:r w:rsidRPr="00021C1D">
        <w:rPr>
          <w:b/>
          <w:bCs/>
        </w:rPr>
        <w:t xml:space="preserve">PeppersGrayNoisy_Median.save('MedianPeppers.jpg')  </w:t>
      </w:r>
    </w:p>
    <w:p w14:paraId="6E9B0956" w14:textId="77777777" w:rsidR="0077349A" w:rsidRPr="00021C1D" w:rsidRDefault="0077349A" w:rsidP="00021C1D">
      <w:pPr>
        <w:spacing w:after="0"/>
        <w:rPr>
          <w:b/>
          <w:bCs/>
        </w:rPr>
      </w:pPr>
    </w:p>
    <w:p w14:paraId="2C9A9BF7" w14:textId="77777777" w:rsidR="00021C1D" w:rsidRPr="00021C1D" w:rsidRDefault="00021C1D" w:rsidP="00021C1D"/>
    <w:p w14:paraId="77E718C6" w14:textId="7482ECF3" w:rsidR="004D1F8D" w:rsidRDefault="00021C1D" w:rsidP="006949FC">
      <w:pPr>
        <w:spacing w:after="0"/>
        <w:rPr>
          <w:b/>
          <w:bCs/>
        </w:rPr>
      </w:pPr>
      <w:r w:rsidRPr="00021C1D">
        <w:rPr>
          <w:b/>
          <w:bCs/>
        </w:rPr>
        <w:t>LenaGrayNoisy_Median.show()</w:t>
      </w:r>
    </w:p>
    <w:p w14:paraId="0893F155" w14:textId="1C74DCA2" w:rsidR="00021C1D" w:rsidRDefault="00021C1D" w:rsidP="006949FC">
      <w:pPr>
        <w:spacing w:after="0"/>
        <w:rPr>
          <w:b/>
          <w:bCs/>
        </w:rPr>
      </w:pPr>
      <w:r w:rsidRPr="00021C1D">
        <w:rPr>
          <w:b/>
          <w:bCs/>
        </w:rPr>
        <w:t>PeppersGrayNoisy_Median.show()</w:t>
      </w:r>
    </w:p>
    <w:p w14:paraId="74420C57" w14:textId="77777777" w:rsidR="004D1F8D" w:rsidRDefault="004D1F8D" w:rsidP="006949FC">
      <w:pPr>
        <w:spacing w:after="0"/>
        <w:rPr>
          <w:b/>
          <w:bCs/>
        </w:rPr>
      </w:pPr>
    </w:p>
    <w:p w14:paraId="6E1CC562" w14:textId="4C05B3A9" w:rsidR="004E4BD9" w:rsidRPr="0077349A" w:rsidRDefault="0077349A" w:rsidP="0077349A">
      <w:r>
        <w:rPr>
          <w:b/>
          <w:bCs/>
          <w:color w:val="FF0000"/>
        </w:rPr>
        <w:t>#</w:t>
      </w:r>
      <w:r w:rsidRPr="0077349A">
        <w:rPr>
          <w:b/>
          <w:bCs/>
          <w:color w:val="FF0000"/>
        </w:rPr>
        <w:t>Applying Median Filter on the Negative images</w:t>
      </w:r>
      <w:r>
        <w:rPr>
          <w:b/>
          <w:bCs/>
          <w:color w:val="FF0000"/>
        </w:rPr>
        <w:t>(</w:t>
      </w:r>
      <w:r w:rsidRPr="0077349A">
        <w:rPr>
          <w:b/>
          <w:bCs/>
          <w:color w:val="117B84" w:themeColor="accent2" w:themeShade="BF"/>
        </w:rPr>
        <w:t xml:space="preserve">NegativeLena.jpg </w:t>
      </w:r>
      <w:r w:rsidRPr="0077349A">
        <w:rPr>
          <w:b/>
          <w:bCs/>
          <w:color w:val="FF0000"/>
        </w:rPr>
        <w:t xml:space="preserve">and </w:t>
      </w:r>
      <w:r w:rsidRPr="0077349A">
        <w:rPr>
          <w:b/>
          <w:bCs/>
          <w:color w:val="002060"/>
        </w:rPr>
        <w:t>NegativePeppers.jpg</w:t>
      </w:r>
      <w:r w:rsidRPr="0077349A">
        <w:rPr>
          <w:b/>
          <w:bCs/>
          <w:color w:val="FF0000"/>
        </w:rPr>
        <w:t>)</w:t>
      </w:r>
      <w:r>
        <w:rPr>
          <w:b/>
          <w:bCs/>
          <w:color w:val="FF0000"/>
        </w:rPr>
        <w:t>:</w:t>
      </w:r>
    </w:p>
    <w:p w14:paraId="198508C7" w14:textId="77777777" w:rsidR="0077349A" w:rsidRPr="0077349A" w:rsidRDefault="0077349A" w:rsidP="0077349A">
      <w:pPr>
        <w:spacing w:after="0"/>
        <w:rPr>
          <w:b/>
          <w:bCs/>
        </w:rPr>
      </w:pPr>
      <w:r w:rsidRPr="0077349A">
        <w:rPr>
          <w:b/>
          <w:bCs/>
        </w:rPr>
        <w:t>for y in range(256):</w:t>
      </w:r>
    </w:p>
    <w:p w14:paraId="1FAE74AA" w14:textId="77777777" w:rsidR="0077349A" w:rsidRPr="0077349A" w:rsidRDefault="0077349A" w:rsidP="0077349A">
      <w:pPr>
        <w:spacing w:after="0"/>
        <w:rPr>
          <w:b/>
          <w:bCs/>
        </w:rPr>
      </w:pPr>
      <w:r w:rsidRPr="0077349A">
        <w:rPr>
          <w:b/>
          <w:bCs/>
        </w:rPr>
        <w:t xml:space="preserve">    for x in range(256):</w:t>
      </w:r>
    </w:p>
    <w:p w14:paraId="02BE6458" w14:textId="77777777" w:rsidR="0077349A" w:rsidRPr="0077349A" w:rsidRDefault="0077349A" w:rsidP="0077349A">
      <w:pPr>
        <w:spacing w:after="0"/>
        <w:rPr>
          <w:b/>
          <w:bCs/>
        </w:rPr>
      </w:pPr>
      <w:r w:rsidRPr="0077349A">
        <w:rPr>
          <w:b/>
          <w:bCs/>
        </w:rPr>
        <w:t xml:space="preserve">        try:</w:t>
      </w:r>
    </w:p>
    <w:p w14:paraId="5D1C3B7D" w14:textId="77777777" w:rsidR="0077349A" w:rsidRPr="0077349A" w:rsidRDefault="0077349A" w:rsidP="0077349A">
      <w:pPr>
        <w:spacing w:after="0"/>
        <w:rPr>
          <w:b/>
          <w:bCs/>
        </w:rPr>
      </w:pPr>
      <w:r w:rsidRPr="0077349A">
        <w:rPr>
          <w:b/>
          <w:bCs/>
        </w:rPr>
        <w:t xml:space="preserve">           pixelwindow = window3((x, y), 256, 256)</w:t>
      </w:r>
    </w:p>
    <w:p w14:paraId="1F231B1B" w14:textId="77777777" w:rsidR="0077349A" w:rsidRPr="0077349A" w:rsidRDefault="0077349A" w:rsidP="0077349A">
      <w:pPr>
        <w:spacing w:after="0"/>
        <w:rPr>
          <w:b/>
          <w:bCs/>
        </w:rPr>
      </w:pPr>
      <w:r w:rsidRPr="0077349A">
        <w:rPr>
          <w:b/>
          <w:bCs/>
        </w:rPr>
        <w:t xml:space="preserve">            </w:t>
      </w:r>
    </w:p>
    <w:p w14:paraId="20D3AC7C" w14:textId="77777777" w:rsidR="0077349A" w:rsidRPr="0077349A" w:rsidRDefault="0077349A" w:rsidP="0077349A">
      <w:pPr>
        <w:spacing w:after="0"/>
        <w:rPr>
          <w:b/>
          <w:bCs/>
        </w:rPr>
      </w:pPr>
      <w:r w:rsidRPr="0077349A">
        <w:rPr>
          <w:b/>
          <w:bCs/>
        </w:rPr>
        <w:t xml:space="preserve">           Lenawindowpixels = [LenaGrayNoisy_Negative.getpixel(i) for i in pixelwindow]</w:t>
      </w:r>
    </w:p>
    <w:p w14:paraId="738CC412" w14:textId="77777777" w:rsidR="0077349A" w:rsidRPr="0077349A" w:rsidRDefault="0077349A" w:rsidP="0077349A">
      <w:pPr>
        <w:spacing w:after="0"/>
        <w:rPr>
          <w:b/>
          <w:bCs/>
        </w:rPr>
      </w:pPr>
      <w:r w:rsidRPr="0077349A">
        <w:rPr>
          <w:b/>
          <w:bCs/>
        </w:rPr>
        <w:t xml:space="preserve">           median = statistics.median(Lenawindowpixels)</w:t>
      </w:r>
    </w:p>
    <w:p w14:paraId="7A4ADB20" w14:textId="77777777" w:rsidR="0077349A" w:rsidRPr="0077349A" w:rsidRDefault="0077349A" w:rsidP="0077349A">
      <w:pPr>
        <w:spacing w:after="0"/>
        <w:rPr>
          <w:b/>
          <w:bCs/>
        </w:rPr>
      </w:pPr>
      <w:r w:rsidRPr="0077349A">
        <w:rPr>
          <w:b/>
          <w:bCs/>
        </w:rPr>
        <w:t xml:space="preserve">           LenaGrayNoisy_Median.putpixel((x,y), median)</w:t>
      </w:r>
    </w:p>
    <w:p w14:paraId="24C54CBE" w14:textId="77777777" w:rsidR="0077349A" w:rsidRPr="0077349A" w:rsidRDefault="0077349A" w:rsidP="0077349A">
      <w:pPr>
        <w:spacing w:after="0"/>
        <w:rPr>
          <w:b/>
          <w:bCs/>
        </w:rPr>
      </w:pPr>
      <w:r w:rsidRPr="0077349A">
        <w:rPr>
          <w:b/>
          <w:bCs/>
        </w:rPr>
        <w:t xml:space="preserve">        </w:t>
      </w:r>
    </w:p>
    <w:p w14:paraId="401DE113" w14:textId="77777777" w:rsidR="0077349A" w:rsidRPr="0077349A" w:rsidRDefault="0077349A" w:rsidP="0077349A">
      <w:pPr>
        <w:spacing w:after="0"/>
        <w:rPr>
          <w:b/>
          <w:bCs/>
        </w:rPr>
      </w:pPr>
      <w:r w:rsidRPr="0077349A">
        <w:rPr>
          <w:b/>
          <w:bCs/>
        </w:rPr>
        <w:t xml:space="preserve">           Pepperswindowpixels = [PeppersGrayNoisy_Negative.getpixel(i) for i in pixelwindow]</w:t>
      </w:r>
    </w:p>
    <w:p w14:paraId="55507DC1" w14:textId="77777777" w:rsidR="0077349A" w:rsidRPr="0077349A" w:rsidRDefault="0077349A" w:rsidP="0077349A">
      <w:pPr>
        <w:spacing w:after="0"/>
        <w:rPr>
          <w:b/>
          <w:bCs/>
        </w:rPr>
      </w:pPr>
      <w:r w:rsidRPr="0077349A">
        <w:rPr>
          <w:b/>
          <w:bCs/>
        </w:rPr>
        <w:t xml:space="preserve">           median = statistics.median(Pepperswindowpixels)</w:t>
      </w:r>
    </w:p>
    <w:p w14:paraId="0BF52584" w14:textId="77777777" w:rsidR="0077349A" w:rsidRPr="0077349A" w:rsidRDefault="0077349A" w:rsidP="0077349A">
      <w:pPr>
        <w:spacing w:after="0"/>
        <w:rPr>
          <w:b/>
          <w:bCs/>
        </w:rPr>
      </w:pPr>
      <w:r w:rsidRPr="0077349A">
        <w:rPr>
          <w:b/>
          <w:bCs/>
        </w:rPr>
        <w:t xml:space="preserve">           PeppersGrayNoisy_Median.putpixel((x,y), median)</w:t>
      </w:r>
    </w:p>
    <w:p w14:paraId="56ACE89B" w14:textId="77777777" w:rsidR="0077349A" w:rsidRPr="0077349A" w:rsidRDefault="0077349A" w:rsidP="0077349A">
      <w:pPr>
        <w:spacing w:after="0"/>
        <w:rPr>
          <w:b/>
          <w:bCs/>
        </w:rPr>
      </w:pPr>
      <w:r w:rsidRPr="0077349A">
        <w:rPr>
          <w:b/>
          <w:bCs/>
        </w:rPr>
        <w:t xml:space="preserve">            </w:t>
      </w:r>
    </w:p>
    <w:p w14:paraId="4264703B" w14:textId="77777777" w:rsidR="0077349A" w:rsidRPr="0077349A" w:rsidRDefault="0077349A" w:rsidP="0077349A">
      <w:pPr>
        <w:spacing w:after="0"/>
        <w:rPr>
          <w:b/>
          <w:bCs/>
        </w:rPr>
      </w:pPr>
      <w:r w:rsidRPr="0077349A">
        <w:rPr>
          <w:b/>
          <w:bCs/>
        </w:rPr>
        <w:t xml:space="preserve">        except ValueError:</w:t>
      </w:r>
    </w:p>
    <w:p w14:paraId="22324CD2" w14:textId="77777777" w:rsidR="0077349A" w:rsidRPr="0077349A" w:rsidRDefault="0077349A" w:rsidP="0077349A">
      <w:pPr>
        <w:spacing w:after="0"/>
        <w:rPr>
          <w:b/>
          <w:bCs/>
        </w:rPr>
      </w:pPr>
      <w:r w:rsidRPr="0077349A">
        <w:rPr>
          <w:b/>
          <w:bCs/>
        </w:rPr>
        <w:t xml:space="preserve">            </w:t>
      </w:r>
    </w:p>
    <w:p w14:paraId="7EB9CF67" w14:textId="77777777" w:rsidR="0077349A" w:rsidRPr="0077349A" w:rsidRDefault="0077349A" w:rsidP="0077349A">
      <w:pPr>
        <w:spacing w:after="0"/>
        <w:rPr>
          <w:b/>
          <w:bCs/>
        </w:rPr>
      </w:pPr>
      <w:r w:rsidRPr="0077349A">
        <w:rPr>
          <w:b/>
          <w:bCs/>
        </w:rPr>
        <w:t xml:space="preserve">            LenaGrayNoisy_Median.putpixel((x,y), 0)</w:t>
      </w:r>
    </w:p>
    <w:p w14:paraId="3956AEAF" w14:textId="77777777" w:rsidR="0077349A" w:rsidRPr="0077349A" w:rsidRDefault="0077349A" w:rsidP="0077349A">
      <w:pPr>
        <w:spacing w:after="0"/>
        <w:rPr>
          <w:b/>
          <w:bCs/>
        </w:rPr>
      </w:pPr>
      <w:r w:rsidRPr="0077349A">
        <w:rPr>
          <w:b/>
          <w:bCs/>
        </w:rPr>
        <w:t xml:space="preserve">            PeppersGrayNoisy_Median.putpixel((x,y), 0)</w:t>
      </w:r>
    </w:p>
    <w:p w14:paraId="4D784A9D" w14:textId="77777777" w:rsidR="0077349A" w:rsidRPr="0077349A" w:rsidRDefault="0077349A" w:rsidP="0077349A">
      <w:pPr>
        <w:spacing w:after="0"/>
        <w:rPr>
          <w:b/>
          <w:bCs/>
        </w:rPr>
      </w:pPr>
      <w:r w:rsidRPr="0077349A">
        <w:rPr>
          <w:b/>
          <w:bCs/>
        </w:rPr>
        <w:t xml:space="preserve">            </w:t>
      </w:r>
    </w:p>
    <w:p w14:paraId="1AD3371D" w14:textId="77777777" w:rsidR="0077349A" w:rsidRPr="0077349A" w:rsidRDefault="0077349A" w:rsidP="0077349A">
      <w:pPr>
        <w:spacing w:after="0"/>
        <w:rPr>
          <w:b/>
          <w:bCs/>
        </w:rPr>
      </w:pPr>
    </w:p>
    <w:p w14:paraId="33F6115A" w14:textId="77777777" w:rsidR="0077349A" w:rsidRPr="0077349A" w:rsidRDefault="0077349A" w:rsidP="0077349A">
      <w:pPr>
        <w:spacing w:after="0"/>
        <w:rPr>
          <w:b/>
          <w:bCs/>
        </w:rPr>
      </w:pPr>
      <w:r w:rsidRPr="0077349A">
        <w:rPr>
          <w:b/>
          <w:bCs/>
        </w:rPr>
        <w:t>LenaGrayNoisy_Median.save('MedianNegativeLena.jpg')</w:t>
      </w:r>
    </w:p>
    <w:p w14:paraId="6296071F" w14:textId="77777777" w:rsidR="0077349A" w:rsidRDefault="0077349A" w:rsidP="0077349A">
      <w:pPr>
        <w:spacing w:after="0"/>
        <w:rPr>
          <w:b/>
          <w:bCs/>
        </w:rPr>
      </w:pPr>
      <w:r w:rsidRPr="0077349A">
        <w:rPr>
          <w:b/>
          <w:bCs/>
        </w:rPr>
        <w:t xml:space="preserve">PeppersGrayNoisy_Median.save('MedianNegativePeppers.jpg') </w:t>
      </w:r>
    </w:p>
    <w:p w14:paraId="69080D43" w14:textId="417FE58C" w:rsidR="0077349A" w:rsidRPr="0077349A" w:rsidRDefault="0077349A" w:rsidP="0077349A">
      <w:pPr>
        <w:spacing w:after="0"/>
        <w:rPr>
          <w:b/>
          <w:bCs/>
        </w:rPr>
      </w:pPr>
      <w:r w:rsidRPr="0077349A">
        <w:rPr>
          <w:b/>
          <w:bCs/>
        </w:rPr>
        <w:t xml:space="preserve">  </w:t>
      </w:r>
    </w:p>
    <w:p w14:paraId="4211F2A5" w14:textId="77777777" w:rsidR="0077349A" w:rsidRPr="0077349A" w:rsidRDefault="0077349A" w:rsidP="0077349A">
      <w:pPr>
        <w:spacing w:after="0"/>
        <w:rPr>
          <w:b/>
          <w:bCs/>
        </w:rPr>
      </w:pPr>
    </w:p>
    <w:p w14:paraId="36E2F6B3" w14:textId="320C902C" w:rsidR="0077349A" w:rsidRPr="0077349A" w:rsidRDefault="0077349A" w:rsidP="0077349A">
      <w:pPr>
        <w:spacing w:after="0"/>
        <w:rPr>
          <w:b/>
          <w:bCs/>
        </w:rPr>
      </w:pPr>
      <w:r w:rsidRPr="0077349A">
        <w:rPr>
          <w:b/>
          <w:bCs/>
        </w:rPr>
        <w:t>LenaGrayNoisy_Median.show()</w:t>
      </w:r>
    </w:p>
    <w:p w14:paraId="01755A46" w14:textId="1EEB234D" w:rsidR="0077349A" w:rsidRPr="0077349A" w:rsidRDefault="0077349A" w:rsidP="0077349A">
      <w:pPr>
        <w:spacing w:after="0"/>
        <w:rPr>
          <w:b/>
          <w:bCs/>
        </w:rPr>
      </w:pPr>
      <w:r w:rsidRPr="0077349A">
        <w:rPr>
          <w:b/>
          <w:bCs/>
        </w:rPr>
        <w:t>PeppersGrayNoisy_Median.show()</w:t>
      </w:r>
    </w:p>
    <w:p w14:paraId="3F7C893A" w14:textId="77777777" w:rsidR="007766B6" w:rsidRDefault="007766B6" w:rsidP="00885BC3">
      <w:pPr>
        <w:spacing w:after="0"/>
        <w:rPr>
          <w:noProof/>
        </w:rPr>
      </w:pPr>
    </w:p>
    <w:p w14:paraId="19633DFE" w14:textId="77777777" w:rsidR="00CC01C7" w:rsidRDefault="0077349A" w:rsidP="00CC01C7">
      <w:pPr>
        <w:pStyle w:val="Title"/>
      </w:pPr>
      <w:r>
        <w:t xml:space="preserve">                          </w:t>
      </w:r>
    </w:p>
    <w:p w14:paraId="3D12C151" w14:textId="77777777" w:rsidR="00CC01C7" w:rsidRDefault="00CC01C7" w:rsidP="00CC01C7">
      <w:pPr>
        <w:pStyle w:val="Title"/>
      </w:pPr>
    </w:p>
    <w:p w14:paraId="73A4B7BC" w14:textId="77777777" w:rsidR="00CC01C7" w:rsidRDefault="00CC01C7" w:rsidP="00CC01C7">
      <w:pPr>
        <w:pStyle w:val="Title"/>
      </w:pPr>
    </w:p>
    <w:p w14:paraId="04C9B9BC" w14:textId="77777777" w:rsidR="00CC01C7" w:rsidRDefault="00CC01C7" w:rsidP="00CC01C7">
      <w:pPr>
        <w:pStyle w:val="Title"/>
      </w:pPr>
    </w:p>
    <w:p w14:paraId="423CD448" w14:textId="77777777" w:rsidR="00CC01C7" w:rsidRDefault="00CC01C7" w:rsidP="00CC01C7">
      <w:pPr>
        <w:pStyle w:val="Title"/>
      </w:pPr>
    </w:p>
    <w:p w14:paraId="0AD1985B" w14:textId="77777777" w:rsidR="00CC01C7" w:rsidRDefault="00CC01C7" w:rsidP="00CC01C7">
      <w:pPr>
        <w:pStyle w:val="Title"/>
      </w:pPr>
    </w:p>
    <w:p w14:paraId="014483AD" w14:textId="77777777" w:rsidR="00CC01C7" w:rsidRDefault="00CC01C7" w:rsidP="00CC01C7">
      <w:pPr>
        <w:pStyle w:val="Title"/>
      </w:pPr>
    </w:p>
    <w:p w14:paraId="059C8EBC" w14:textId="77777777" w:rsidR="00CC01C7" w:rsidRDefault="00CC01C7" w:rsidP="00CC01C7">
      <w:pPr>
        <w:pStyle w:val="Title"/>
      </w:pPr>
    </w:p>
    <w:p w14:paraId="1A9B9796" w14:textId="77777777" w:rsidR="00CC01C7" w:rsidRDefault="00CC01C7" w:rsidP="00CC01C7">
      <w:pPr>
        <w:pStyle w:val="Title"/>
      </w:pPr>
    </w:p>
    <w:p w14:paraId="400EDC2A" w14:textId="6AB1FD1A" w:rsidR="00203074" w:rsidRPr="00203074" w:rsidRDefault="00CC01C7" w:rsidP="00203074">
      <w:pPr>
        <w:pStyle w:val="Title"/>
      </w:pPr>
      <w:r>
        <w:lastRenderedPageBreak/>
        <w:t xml:space="preserve">                           </w:t>
      </w:r>
      <w:r w:rsidR="0077349A">
        <w:t>Output 2.ii</w:t>
      </w:r>
    </w:p>
    <w:p w14:paraId="7A52B7D8" w14:textId="77508B4E" w:rsidR="00CC01C7" w:rsidRDefault="00CC01C7" w:rsidP="00CC01C7"/>
    <w:p w14:paraId="585B12FE" w14:textId="05F97657" w:rsidR="00CC01C7" w:rsidRDefault="00203074" w:rsidP="00CC01C7">
      <w:r>
        <w:rPr>
          <w:noProof/>
        </w:rPr>
        <w:drawing>
          <wp:anchor distT="0" distB="0" distL="114300" distR="114300" simplePos="0" relativeHeight="251774976" behindDoc="0" locked="0" layoutInCell="1" allowOverlap="1" wp14:anchorId="6CB27315" wp14:editId="1A9634BE">
            <wp:simplePos x="0" y="0"/>
            <wp:positionH relativeFrom="column">
              <wp:posOffset>3856938</wp:posOffset>
            </wp:positionH>
            <wp:positionV relativeFrom="paragraph">
              <wp:posOffset>117653</wp:posOffset>
            </wp:positionV>
            <wp:extent cx="2441905" cy="1680155"/>
            <wp:effectExtent l="0" t="0" r="0" b="0"/>
            <wp:wrapNone/>
            <wp:docPr id="726323973" name="Picture 16" descr="A close-up of a pile of veget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23973" name="Picture 16" descr="A close-up of a pile of vegetabl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0947" cy="16932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14:anchorId="2F87F3F6" wp14:editId="62B7C2ED">
            <wp:simplePos x="0" y="0"/>
            <wp:positionH relativeFrom="column">
              <wp:posOffset>67310</wp:posOffset>
            </wp:positionH>
            <wp:positionV relativeFrom="paragraph">
              <wp:posOffset>117348</wp:posOffset>
            </wp:positionV>
            <wp:extent cx="2426970" cy="1682496"/>
            <wp:effectExtent l="0" t="0" r="0" b="0"/>
            <wp:wrapNone/>
            <wp:docPr id="1431622085" name="Picture 1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2085" name="Picture 15" descr="A person wearing a 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6970"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DCAA5" w14:textId="11DAFA92" w:rsidR="00CC01C7" w:rsidRDefault="00CC01C7" w:rsidP="00CC01C7"/>
    <w:p w14:paraId="088B4FEE" w14:textId="29D5B124" w:rsidR="00CC01C7" w:rsidRDefault="00CC01C7" w:rsidP="00CC01C7"/>
    <w:p w14:paraId="2B809F20" w14:textId="5A5E51B5" w:rsidR="00CC01C7" w:rsidRPr="00CC01C7" w:rsidRDefault="00CC01C7" w:rsidP="00CC01C7"/>
    <w:p w14:paraId="247578F7" w14:textId="3942FA69" w:rsidR="0077349A" w:rsidRDefault="0077349A" w:rsidP="00885BC3">
      <w:pPr>
        <w:spacing w:after="0"/>
        <w:rPr>
          <w:noProof/>
        </w:rPr>
      </w:pPr>
    </w:p>
    <w:p w14:paraId="432F273D" w14:textId="0D7C064D" w:rsidR="00CC01C7" w:rsidRPr="00CC01C7" w:rsidRDefault="00CC01C7" w:rsidP="00CC01C7"/>
    <w:p w14:paraId="5FC248D5" w14:textId="53274B91" w:rsidR="00CC01C7" w:rsidRPr="00CC01C7" w:rsidRDefault="00CC01C7" w:rsidP="00CC01C7"/>
    <w:p w14:paraId="7920A54C" w14:textId="69CE904D" w:rsidR="00CC01C7" w:rsidRPr="00CC01C7" w:rsidRDefault="00203074" w:rsidP="00CC01C7">
      <w:r>
        <w:rPr>
          <w:noProof/>
        </w:rPr>
        <mc:AlternateContent>
          <mc:Choice Requires="wps">
            <w:drawing>
              <wp:anchor distT="0" distB="0" distL="114300" distR="114300" simplePos="0" relativeHeight="251790336" behindDoc="0" locked="0" layoutInCell="1" allowOverlap="1" wp14:anchorId="7B00EAF7" wp14:editId="72306695">
                <wp:simplePos x="0" y="0"/>
                <wp:positionH relativeFrom="column">
                  <wp:posOffset>4996282</wp:posOffset>
                </wp:positionH>
                <wp:positionV relativeFrom="paragraph">
                  <wp:posOffset>180543</wp:posOffset>
                </wp:positionV>
                <wp:extent cx="138989" cy="285292"/>
                <wp:effectExtent l="19050" t="0" r="33020" b="38735"/>
                <wp:wrapNone/>
                <wp:docPr id="91943923" name="Arrow: Down 17"/>
                <wp:cNvGraphicFramePr/>
                <a:graphic xmlns:a="http://schemas.openxmlformats.org/drawingml/2006/main">
                  <a:graphicData uri="http://schemas.microsoft.com/office/word/2010/wordprocessingShape">
                    <wps:wsp>
                      <wps:cNvSpPr/>
                      <wps:spPr>
                        <a:xfrm>
                          <a:off x="0" y="0"/>
                          <a:ext cx="138989" cy="285292"/>
                        </a:xfrm>
                        <a:prstGeom prst="downArrow">
                          <a:avLst/>
                        </a:prstGeom>
                        <a:solidFill>
                          <a:srgbClr val="FF0000"/>
                        </a:solidFill>
                        <a:ln w="12700" cap="flat" cmpd="sng" algn="ctr">
                          <a:solidFill>
                            <a:srgbClr val="14756E">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3A15" id="Arrow: Down 17" o:spid="_x0000_s1026" type="#_x0000_t67" style="position:absolute;margin-left:393.4pt;margin-top:14.2pt;width:10.95pt;height:22.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" adj="16338" fillcolor="red" strokecolor="#032d2a" strokeweight="1pt"/>
            </w:pict>
          </mc:Fallback>
        </mc:AlternateContent>
      </w:r>
      <w:r>
        <w:rPr>
          <w:noProof/>
        </w:rPr>
        <mc:AlternateContent>
          <mc:Choice Requires="wps">
            <w:drawing>
              <wp:anchor distT="0" distB="0" distL="114300" distR="114300" simplePos="0" relativeHeight="251788288" behindDoc="0" locked="0" layoutInCell="1" allowOverlap="1" wp14:anchorId="3A0E80AA" wp14:editId="4FB19CED">
                <wp:simplePos x="0" y="0"/>
                <wp:positionH relativeFrom="column">
                  <wp:posOffset>1111911</wp:posOffset>
                </wp:positionH>
                <wp:positionV relativeFrom="paragraph">
                  <wp:posOffset>173228</wp:posOffset>
                </wp:positionV>
                <wp:extent cx="138989" cy="285292"/>
                <wp:effectExtent l="19050" t="0" r="33020" b="38735"/>
                <wp:wrapNone/>
                <wp:docPr id="1884772487" name="Arrow: Down 17"/>
                <wp:cNvGraphicFramePr/>
                <a:graphic xmlns:a="http://schemas.openxmlformats.org/drawingml/2006/main">
                  <a:graphicData uri="http://schemas.microsoft.com/office/word/2010/wordprocessingShape">
                    <wps:wsp>
                      <wps:cNvSpPr/>
                      <wps:spPr>
                        <a:xfrm>
                          <a:off x="0" y="0"/>
                          <a:ext cx="138989" cy="285292"/>
                        </a:xfrm>
                        <a:prstGeom prst="downArrow">
                          <a:avLst/>
                        </a:prstGeom>
                        <a:solidFill>
                          <a:srgbClr val="FF0000"/>
                        </a:solidFill>
                        <a:ln w="12700" cap="flat" cmpd="sng" algn="ctr">
                          <a:solidFill>
                            <a:srgbClr val="14756E">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7F69" id="Arrow: Down 17" o:spid="_x0000_s1026" type="#_x0000_t67" style="position:absolute;margin-left:87.55pt;margin-top:13.65pt;width:10.95pt;height:22.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" adj="16338" fillcolor="red" strokecolor="#032d2a" strokeweight="1pt"/>
            </w:pict>
          </mc:Fallback>
        </mc:AlternateContent>
      </w:r>
    </w:p>
    <w:p w14:paraId="5EB9DD80" w14:textId="11A7B4C4" w:rsidR="00CC01C7" w:rsidRPr="00CC01C7" w:rsidRDefault="00203074" w:rsidP="00CC01C7">
      <w:r>
        <w:rPr>
          <w:noProof/>
        </w:rPr>
        <w:drawing>
          <wp:anchor distT="0" distB="0" distL="114300" distR="114300" simplePos="0" relativeHeight="251761664" behindDoc="0" locked="0" layoutInCell="1" allowOverlap="1" wp14:anchorId="486440EA" wp14:editId="13CCB4A3">
            <wp:simplePos x="0" y="0"/>
            <wp:positionH relativeFrom="margin">
              <wp:posOffset>73050</wp:posOffset>
            </wp:positionH>
            <wp:positionV relativeFrom="paragraph">
              <wp:posOffset>221742</wp:posOffset>
            </wp:positionV>
            <wp:extent cx="2435860" cy="1792224"/>
            <wp:effectExtent l="0" t="0" r="2540" b="0"/>
            <wp:wrapNone/>
            <wp:docPr id="1743081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860" cy="1792224"/>
                    </a:xfrm>
                    <a:prstGeom prst="rect">
                      <a:avLst/>
                    </a:prstGeom>
                    <a:noFill/>
                    <a:ln>
                      <a:noFill/>
                    </a:ln>
                  </pic:spPr>
                </pic:pic>
              </a:graphicData>
            </a:graphic>
            <wp14:sizeRelV relativeFrom="margin">
              <wp14:pctHeight>0</wp14:pctHeight>
            </wp14:sizeRelV>
          </wp:anchor>
        </w:drawing>
      </w:r>
    </w:p>
    <w:p w14:paraId="35686139" w14:textId="598D7399" w:rsidR="00CC01C7" w:rsidRPr="00CC01C7" w:rsidRDefault="00203074" w:rsidP="00CC01C7">
      <w:r>
        <w:rPr>
          <w:noProof/>
        </w:rPr>
        <w:drawing>
          <wp:anchor distT="0" distB="0" distL="114300" distR="114300" simplePos="0" relativeHeight="251762688" behindDoc="0" locked="0" layoutInCell="1" allowOverlap="1" wp14:anchorId="28264AC1" wp14:editId="7D085B44">
            <wp:simplePos x="0" y="0"/>
            <wp:positionH relativeFrom="column">
              <wp:posOffset>3864076</wp:posOffset>
            </wp:positionH>
            <wp:positionV relativeFrom="paragraph">
              <wp:posOffset>4445</wp:posOffset>
            </wp:positionV>
            <wp:extent cx="2434757" cy="1777593"/>
            <wp:effectExtent l="0" t="0" r="3810" b="0"/>
            <wp:wrapNone/>
            <wp:docPr id="2137613740" name="Picture 12" descr="A close-up of several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13740" name="Picture 12" descr="A close-up of several pepp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7" cy="1777593"/>
                    </a:xfrm>
                    <a:prstGeom prst="rect">
                      <a:avLst/>
                    </a:prstGeom>
                    <a:noFill/>
                    <a:ln>
                      <a:noFill/>
                    </a:ln>
                  </pic:spPr>
                </pic:pic>
              </a:graphicData>
            </a:graphic>
            <wp14:sizeRelV relativeFrom="margin">
              <wp14:pctHeight>0</wp14:pctHeight>
            </wp14:sizeRelV>
          </wp:anchor>
        </w:drawing>
      </w:r>
    </w:p>
    <w:p w14:paraId="79B56788" w14:textId="77777777" w:rsidR="00CC01C7" w:rsidRPr="00CC01C7" w:rsidRDefault="00CC01C7" w:rsidP="00CC01C7"/>
    <w:p w14:paraId="3F9F22C1" w14:textId="77777777" w:rsidR="00CC01C7" w:rsidRPr="00CC01C7" w:rsidRDefault="00CC01C7" w:rsidP="00CC01C7"/>
    <w:p w14:paraId="7A938637" w14:textId="585CF5C6" w:rsidR="00CC01C7" w:rsidRDefault="00CC01C7" w:rsidP="00CC01C7">
      <w:pPr>
        <w:rPr>
          <w:noProof/>
        </w:rPr>
      </w:pPr>
    </w:p>
    <w:p w14:paraId="0A2D57C5" w14:textId="24A931EA" w:rsidR="00CC01C7" w:rsidRDefault="00CC01C7" w:rsidP="00CC01C7">
      <w:pPr>
        <w:rPr>
          <w:noProof/>
        </w:rPr>
      </w:pPr>
    </w:p>
    <w:p w14:paraId="1D5C1F6C" w14:textId="0ADD2BA4" w:rsidR="00CC01C7" w:rsidRDefault="00CC01C7" w:rsidP="00CC01C7">
      <w:pPr>
        <w:rPr>
          <w:noProof/>
        </w:rPr>
      </w:pPr>
    </w:p>
    <w:p w14:paraId="7001E1EF" w14:textId="74829C4A" w:rsidR="00CC01C7" w:rsidRDefault="00CC01C7" w:rsidP="00CC01C7">
      <w:pPr>
        <w:rPr>
          <w:noProof/>
        </w:rPr>
      </w:pPr>
    </w:p>
    <w:p w14:paraId="39434A19" w14:textId="146C3B8B" w:rsidR="00CC01C7" w:rsidRDefault="00203074" w:rsidP="00CC01C7">
      <w:pPr>
        <w:tabs>
          <w:tab w:val="left" w:pos="4470"/>
        </w:tabs>
        <w:rPr>
          <w:noProof/>
        </w:rPr>
      </w:pPr>
      <w:r>
        <w:rPr>
          <w:noProof/>
        </w:rPr>
        <mc:AlternateContent>
          <mc:Choice Requires="wps">
            <w:drawing>
              <wp:anchor distT="45720" distB="45720" distL="114300" distR="114300" simplePos="0" relativeHeight="251768832" behindDoc="0" locked="0" layoutInCell="1" allowOverlap="1" wp14:anchorId="2656B9D8" wp14:editId="6785EE05">
                <wp:simplePos x="0" y="0"/>
                <wp:positionH relativeFrom="margin">
                  <wp:posOffset>4536288</wp:posOffset>
                </wp:positionH>
                <wp:positionV relativeFrom="paragraph">
                  <wp:posOffset>4242</wp:posOffset>
                </wp:positionV>
                <wp:extent cx="1294790" cy="260350"/>
                <wp:effectExtent l="0" t="0" r="0" b="6350"/>
                <wp:wrapNone/>
                <wp:docPr id="1215852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90" cy="260350"/>
                        </a:xfrm>
                        <a:prstGeom prst="rect">
                          <a:avLst/>
                        </a:prstGeom>
                        <a:noFill/>
                        <a:ln w="9525">
                          <a:noFill/>
                          <a:miter lim="800000"/>
                          <a:headEnd/>
                          <a:tailEnd/>
                        </a:ln>
                      </wps:spPr>
                      <wps:txbx>
                        <w:txbxContent>
                          <w:p w14:paraId="04EBE48D" w14:textId="6146909C" w:rsidR="00CC01C7" w:rsidRDefault="00CC01C7" w:rsidP="00CC01C7">
                            <w:r w:rsidRPr="00021C1D">
                              <w:rPr>
                                <w:b/>
                                <w:bCs/>
                              </w:rPr>
                              <w:t>MedianPeppers</w:t>
                            </w:r>
                            <w:r w:rsidRPr="00CE4170">
                              <w:rPr>
                                <w:b/>
                                <w:bCs/>
                              </w:rPr>
                              <w:t>.jpg</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B9D8" id="_x0000_s1041" type="#_x0000_t202" style="position:absolute;margin-left:357.2pt;margin-top:.35pt;width:101.95pt;height:20.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" filled="f" stroked="f">
                <v:textbox>
                  <w:txbxContent>
                    <w:p w14:paraId="04EBE48D" w14:textId="6146909C" w:rsidR="00CC01C7" w:rsidRDefault="00CC01C7" w:rsidP="00CC01C7">
                      <w:r w:rsidRPr="00021C1D">
                        <w:rPr>
                          <w:b/>
                          <w:bCs/>
                        </w:rPr>
                        <w:t>MedianPeppers</w:t>
                      </w:r>
                      <w:r w:rsidRPr="00CE4170">
                        <w:rPr>
                          <w:b/>
                          <w:bCs/>
                        </w:rPr>
                        <w:t>.jpg</w:t>
                      </w:r>
                      <w:r>
                        <w:rPr>
                          <w:b/>
                          <w:bCs/>
                        </w:rPr>
                        <w:t xml:space="preserve">              </w:t>
                      </w:r>
                    </w:p>
                  </w:txbxContent>
                </v:textbox>
                <w10:wrap anchorx="margin"/>
              </v:shape>
            </w:pict>
          </mc:Fallback>
        </mc:AlternateContent>
      </w:r>
      <w:r>
        <w:rPr>
          <w:noProof/>
        </w:rPr>
        <mc:AlternateContent>
          <mc:Choice Requires="wps">
            <w:drawing>
              <wp:anchor distT="45720" distB="45720" distL="114300" distR="114300" simplePos="0" relativeHeight="251766784" behindDoc="0" locked="0" layoutInCell="1" allowOverlap="1" wp14:anchorId="44569012" wp14:editId="39D2F311">
                <wp:simplePos x="0" y="0"/>
                <wp:positionH relativeFrom="margin">
                  <wp:posOffset>769112</wp:posOffset>
                </wp:positionH>
                <wp:positionV relativeFrom="paragraph">
                  <wp:posOffset>3226</wp:posOffset>
                </wp:positionV>
                <wp:extent cx="1053389" cy="260350"/>
                <wp:effectExtent l="0" t="0" r="0" b="6350"/>
                <wp:wrapNone/>
                <wp:docPr id="227133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3389" cy="260350"/>
                        </a:xfrm>
                        <a:prstGeom prst="rect">
                          <a:avLst/>
                        </a:prstGeom>
                        <a:noFill/>
                        <a:ln w="9525">
                          <a:noFill/>
                          <a:miter lim="800000"/>
                          <a:headEnd/>
                          <a:tailEnd/>
                        </a:ln>
                      </wps:spPr>
                      <wps:txbx>
                        <w:txbxContent>
                          <w:p w14:paraId="7A733DC0" w14:textId="0E6AE0AA" w:rsidR="00CC01C7" w:rsidRDefault="00CC01C7" w:rsidP="00CC01C7">
                            <w:r w:rsidRPr="00021C1D">
                              <w:rPr>
                                <w:b/>
                                <w:bCs/>
                              </w:rPr>
                              <w:t>MedianLena</w:t>
                            </w:r>
                            <w:r w:rsidRPr="00CE4170">
                              <w:rPr>
                                <w:b/>
                                <w:bCs/>
                              </w:rPr>
                              <w:t>.jpg</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69012" id="_x0000_s1042" type="#_x0000_t202" style="position:absolute;margin-left:60.55pt;margin-top:.25pt;width:82.95pt;height:20.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" filled="f" stroked="f">
                <v:textbox>
                  <w:txbxContent>
                    <w:p w14:paraId="7A733DC0" w14:textId="0E6AE0AA" w:rsidR="00CC01C7" w:rsidRDefault="00CC01C7" w:rsidP="00CC01C7">
                      <w:r w:rsidRPr="00021C1D">
                        <w:rPr>
                          <w:b/>
                          <w:bCs/>
                        </w:rPr>
                        <w:t>MedianLena</w:t>
                      </w:r>
                      <w:r w:rsidRPr="00CE4170">
                        <w:rPr>
                          <w:b/>
                          <w:bCs/>
                        </w:rPr>
                        <w:t>.jpg</w:t>
                      </w:r>
                      <w:r>
                        <w:rPr>
                          <w:b/>
                          <w:bCs/>
                        </w:rPr>
                        <w:t xml:space="preserve">              </w:t>
                      </w:r>
                    </w:p>
                  </w:txbxContent>
                </v:textbox>
                <w10:wrap anchorx="margin"/>
              </v:shape>
            </w:pict>
          </mc:Fallback>
        </mc:AlternateContent>
      </w:r>
      <w:r w:rsidR="00CC01C7">
        <w:rPr>
          <w:noProof/>
        </w:rPr>
        <w:tab/>
      </w:r>
    </w:p>
    <w:p w14:paraId="7129B5F5" w14:textId="758D37CD" w:rsidR="00CC01C7" w:rsidRDefault="00CC01C7" w:rsidP="00CC01C7">
      <w:pPr>
        <w:tabs>
          <w:tab w:val="left" w:pos="4470"/>
        </w:tabs>
        <w:rPr>
          <w:noProof/>
        </w:rPr>
      </w:pPr>
    </w:p>
    <w:p w14:paraId="200C0CB3" w14:textId="0B2DAFD4" w:rsidR="00CC01C7" w:rsidRDefault="00203074" w:rsidP="00CC01C7">
      <w:pPr>
        <w:tabs>
          <w:tab w:val="left" w:pos="4470"/>
        </w:tabs>
        <w:rPr>
          <w:noProof/>
        </w:rPr>
      </w:pPr>
      <w:r>
        <w:rPr>
          <w:noProof/>
        </w:rPr>
        <w:drawing>
          <wp:anchor distT="0" distB="0" distL="114300" distR="114300" simplePos="0" relativeHeight="251780096" behindDoc="0" locked="0" layoutInCell="1" allowOverlap="1" wp14:anchorId="230D0EA3" wp14:editId="011D6F34">
            <wp:simplePos x="0" y="0"/>
            <wp:positionH relativeFrom="column">
              <wp:posOffset>3878885</wp:posOffset>
            </wp:positionH>
            <wp:positionV relativeFrom="paragraph">
              <wp:posOffset>127152</wp:posOffset>
            </wp:positionV>
            <wp:extent cx="2493408" cy="1821180"/>
            <wp:effectExtent l="0" t="0" r="2540" b="7620"/>
            <wp:wrapNone/>
            <wp:docPr id="1668476507" name="Picture 19" descr="A group of peppers with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76507" name="Picture 19" descr="A group of peppers with small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3408"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0" locked="0" layoutInCell="1" allowOverlap="1" wp14:anchorId="21747AEF" wp14:editId="26792ED3">
            <wp:simplePos x="0" y="0"/>
            <wp:positionH relativeFrom="column">
              <wp:posOffset>118745</wp:posOffset>
            </wp:positionH>
            <wp:positionV relativeFrom="paragraph">
              <wp:posOffset>125704</wp:posOffset>
            </wp:positionV>
            <wp:extent cx="2545080" cy="1821485"/>
            <wp:effectExtent l="0" t="0" r="7620" b="7620"/>
            <wp:wrapNone/>
            <wp:docPr id="12957770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5080" cy="182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AB7CC" w14:textId="105B5B54" w:rsidR="00CC01C7" w:rsidRDefault="00CC01C7" w:rsidP="00CC01C7">
      <w:pPr>
        <w:tabs>
          <w:tab w:val="left" w:pos="4470"/>
        </w:tabs>
        <w:rPr>
          <w:noProof/>
        </w:rPr>
      </w:pPr>
    </w:p>
    <w:p w14:paraId="38EB1FFE" w14:textId="72BE3EA1" w:rsidR="00CC01C7" w:rsidRDefault="00CC01C7" w:rsidP="00CC01C7">
      <w:pPr>
        <w:tabs>
          <w:tab w:val="left" w:pos="4470"/>
        </w:tabs>
        <w:rPr>
          <w:noProof/>
        </w:rPr>
      </w:pPr>
    </w:p>
    <w:p w14:paraId="0EFC76E2" w14:textId="5608DD13" w:rsidR="00CC01C7" w:rsidRPr="00CC01C7" w:rsidRDefault="008F0CE0" w:rsidP="00CC01C7">
      <w:pPr>
        <w:tabs>
          <w:tab w:val="left" w:pos="4470"/>
        </w:tabs>
        <w:sectPr w:rsidR="00CC01C7" w:rsidRPr="00CC01C7" w:rsidSect="007766B6">
          <w:pgSz w:w="12240" w:h="15840" w:code="1"/>
          <w:pgMar w:top="994" w:right="1080" w:bottom="720" w:left="1080" w:header="706" w:footer="706" w:gutter="0"/>
          <w:cols w:space="851"/>
          <w:docGrid w:linePitch="360"/>
        </w:sectPr>
      </w:pPr>
      <w:r>
        <w:rPr>
          <w:noProof/>
        </w:rPr>
        <mc:AlternateContent>
          <mc:Choice Requires="wps">
            <w:drawing>
              <wp:anchor distT="45720" distB="45720" distL="114300" distR="114300" simplePos="0" relativeHeight="251770880" behindDoc="0" locked="0" layoutInCell="1" allowOverlap="1" wp14:anchorId="0A67CD26" wp14:editId="7ACAF53D">
                <wp:simplePos x="0" y="0"/>
                <wp:positionH relativeFrom="margin">
                  <wp:posOffset>657962</wp:posOffset>
                </wp:positionH>
                <wp:positionV relativeFrom="paragraph">
                  <wp:posOffset>3216275</wp:posOffset>
                </wp:positionV>
                <wp:extent cx="1521561" cy="260350"/>
                <wp:effectExtent l="0" t="0" r="0" b="6350"/>
                <wp:wrapNone/>
                <wp:docPr id="285247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561" cy="260350"/>
                        </a:xfrm>
                        <a:prstGeom prst="rect">
                          <a:avLst/>
                        </a:prstGeom>
                        <a:noFill/>
                        <a:ln w="9525">
                          <a:noFill/>
                          <a:miter lim="800000"/>
                          <a:headEnd/>
                          <a:tailEnd/>
                        </a:ln>
                      </wps:spPr>
                      <wps:txbx>
                        <w:txbxContent>
                          <w:p w14:paraId="5FA2E8DB" w14:textId="3B7CEEE8" w:rsidR="00CC01C7" w:rsidRDefault="00CC01C7" w:rsidP="00CC01C7">
                            <w:r w:rsidRPr="0077349A">
                              <w:rPr>
                                <w:b/>
                                <w:bCs/>
                              </w:rPr>
                              <w:t>MedianNegativeLena.jpg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7CD26" id="_x0000_s1043" type="#_x0000_t202" style="position:absolute;margin-left:51.8pt;margin-top:253.25pt;width:119.8pt;height:20.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" filled="f" stroked="f">
                <v:textbox>
                  <w:txbxContent>
                    <w:p w14:paraId="5FA2E8DB" w14:textId="3B7CEEE8" w:rsidR="00CC01C7" w:rsidRDefault="00CC01C7" w:rsidP="00CC01C7">
                      <w:r w:rsidRPr="0077349A">
                        <w:rPr>
                          <w:b/>
                          <w:bCs/>
                        </w:rPr>
                        <w:t>MedianNegativeLena.jpg</w:t>
                      </w:r>
                    </w:p>
                  </w:txbxContent>
                </v:textbox>
                <w10:wrap anchorx="margin"/>
              </v:shape>
            </w:pict>
          </mc:Fallback>
        </mc:AlternateContent>
      </w:r>
      <w:r>
        <w:rPr>
          <w:noProof/>
        </w:rPr>
        <w:drawing>
          <wp:anchor distT="0" distB="0" distL="114300" distR="114300" simplePos="0" relativeHeight="251763712" behindDoc="0" locked="0" layoutInCell="1" allowOverlap="1" wp14:anchorId="43A5C476" wp14:editId="35183F73">
            <wp:simplePos x="0" y="0"/>
            <wp:positionH relativeFrom="column">
              <wp:posOffset>205537</wp:posOffset>
            </wp:positionH>
            <wp:positionV relativeFrom="paragraph">
              <wp:posOffset>1556385</wp:posOffset>
            </wp:positionV>
            <wp:extent cx="2486711" cy="1652598"/>
            <wp:effectExtent l="0" t="0" r="8890" b="5080"/>
            <wp:wrapNone/>
            <wp:docPr id="1842243860" name="Picture 13" descr="A statu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3860" name="Picture 13" descr="A statue of a person wearing a ha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711" cy="1652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074">
        <w:rPr>
          <w:noProof/>
        </w:rPr>
        <mc:AlternateContent>
          <mc:Choice Requires="wps">
            <w:drawing>
              <wp:anchor distT="0" distB="0" distL="114300" distR="114300" simplePos="0" relativeHeight="251786240" behindDoc="0" locked="0" layoutInCell="1" allowOverlap="1" wp14:anchorId="06139E05" wp14:editId="46F40319">
                <wp:simplePos x="0" y="0"/>
                <wp:positionH relativeFrom="column">
                  <wp:posOffset>5068925</wp:posOffset>
                </wp:positionH>
                <wp:positionV relativeFrom="paragraph">
                  <wp:posOffset>1238504</wp:posOffset>
                </wp:positionV>
                <wp:extent cx="138989" cy="285292"/>
                <wp:effectExtent l="19050" t="0" r="33020" b="38735"/>
                <wp:wrapNone/>
                <wp:docPr id="691313202" name="Arrow: Down 17"/>
                <wp:cNvGraphicFramePr/>
                <a:graphic xmlns:a="http://schemas.openxmlformats.org/drawingml/2006/main">
                  <a:graphicData uri="http://schemas.microsoft.com/office/word/2010/wordprocessingShape">
                    <wps:wsp>
                      <wps:cNvSpPr/>
                      <wps:spPr>
                        <a:xfrm>
                          <a:off x="0" y="0"/>
                          <a:ext cx="138989" cy="285292"/>
                        </a:xfrm>
                        <a:prstGeom prst="downArrow">
                          <a:avLst/>
                        </a:prstGeom>
                        <a:solidFill>
                          <a:srgbClr val="FF0000"/>
                        </a:solidFill>
                        <a:ln w="12700" cap="flat" cmpd="sng" algn="ctr">
                          <a:solidFill>
                            <a:srgbClr val="14756E">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08136" id="Arrow: Down 17" o:spid="_x0000_s1026" type="#_x0000_t67" style="position:absolute;margin-left:399.15pt;margin-top:97.5pt;width:10.95pt;height:22.4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" adj="16338" fillcolor="red" strokecolor="#032d2a" strokeweight="1pt"/>
            </w:pict>
          </mc:Fallback>
        </mc:AlternateContent>
      </w:r>
      <w:r w:rsidR="00203074">
        <w:rPr>
          <w:noProof/>
        </w:rPr>
        <mc:AlternateContent>
          <mc:Choice Requires="wps">
            <w:drawing>
              <wp:anchor distT="0" distB="0" distL="114300" distR="114300" simplePos="0" relativeHeight="251782144" behindDoc="0" locked="0" layoutInCell="1" allowOverlap="1" wp14:anchorId="0802DB6E" wp14:editId="13DEEAEC">
                <wp:simplePos x="0" y="0"/>
                <wp:positionH relativeFrom="column">
                  <wp:posOffset>1301039</wp:posOffset>
                </wp:positionH>
                <wp:positionV relativeFrom="paragraph">
                  <wp:posOffset>1237488</wp:posOffset>
                </wp:positionV>
                <wp:extent cx="138989" cy="285292"/>
                <wp:effectExtent l="19050" t="0" r="33020" b="38735"/>
                <wp:wrapNone/>
                <wp:docPr id="1662792675" name="Arrow: Down 17"/>
                <wp:cNvGraphicFramePr/>
                <a:graphic xmlns:a="http://schemas.openxmlformats.org/drawingml/2006/main">
                  <a:graphicData uri="http://schemas.microsoft.com/office/word/2010/wordprocessingShape">
                    <wps:wsp>
                      <wps:cNvSpPr/>
                      <wps:spPr>
                        <a:xfrm>
                          <a:off x="0" y="0"/>
                          <a:ext cx="138989" cy="285292"/>
                        </a:xfrm>
                        <a:prstGeom prst="downArrow">
                          <a:avLst/>
                        </a:prstGeom>
                        <a:solidFill>
                          <a:srgbClr val="FF0000"/>
                        </a:solidFill>
                        <a:ln w="12700" cap="flat" cmpd="sng" algn="ctr">
                          <a:solidFill>
                            <a:srgbClr val="14756E">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4EA8" id="Arrow: Down 17" o:spid="_x0000_s1026" type="#_x0000_t67" style="position:absolute;margin-left:102.45pt;margin-top:97.45pt;width:10.95pt;height:22.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" adj="16338" fillcolor="red" strokecolor="#032d2a" strokeweight="1pt"/>
            </w:pict>
          </mc:Fallback>
        </mc:AlternateContent>
      </w:r>
      <w:r w:rsidR="00203074">
        <w:rPr>
          <w:noProof/>
        </w:rPr>
        <w:drawing>
          <wp:anchor distT="0" distB="0" distL="114300" distR="114300" simplePos="0" relativeHeight="251764736" behindDoc="0" locked="0" layoutInCell="1" allowOverlap="1" wp14:anchorId="185C24B0" wp14:editId="7EF3CAD2">
            <wp:simplePos x="0" y="0"/>
            <wp:positionH relativeFrom="margin">
              <wp:align>right</wp:align>
            </wp:positionH>
            <wp:positionV relativeFrom="paragraph">
              <wp:posOffset>1556563</wp:posOffset>
            </wp:positionV>
            <wp:extent cx="2493645" cy="1660550"/>
            <wp:effectExtent l="0" t="0" r="1905" b="0"/>
            <wp:wrapNone/>
            <wp:docPr id="847483316" name="Picture 14" descr="A close-up of several pe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3316" name="Picture 14" descr="A close-up of several pepp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3645" cy="166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074">
        <w:rPr>
          <w:noProof/>
        </w:rPr>
        <mc:AlternateContent>
          <mc:Choice Requires="wps">
            <w:drawing>
              <wp:anchor distT="45720" distB="45720" distL="114300" distR="114300" simplePos="0" relativeHeight="251772928" behindDoc="0" locked="0" layoutInCell="1" allowOverlap="1" wp14:anchorId="4767AC37" wp14:editId="15F9CF47">
                <wp:simplePos x="0" y="0"/>
                <wp:positionH relativeFrom="margin">
                  <wp:posOffset>4294835</wp:posOffset>
                </wp:positionH>
                <wp:positionV relativeFrom="paragraph">
                  <wp:posOffset>3217164</wp:posOffset>
                </wp:positionV>
                <wp:extent cx="1719072" cy="260350"/>
                <wp:effectExtent l="0" t="0" r="0" b="6350"/>
                <wp:wrapNone/>
                <wp:docPr id="432428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072" cy="260350"/>
                        </a:xfrm>
                        <a:prstGeom prst="rect">
                          <a:avLst/>
                        </a:prstGeom>
                        <a:noFill/>
                        <a:ln w="9525">
                          <a:noFill/>
                          <a:miter lim="800000"/>
                          <a:headEnd/>
                          <a:tailEnd/>
                        </a:ln>
                      </wps:spPr>
                      <wps:txbx>
                        <w:txbxContent>
                          <w:p w14:paraId="1DEA1EA8" w14:textId="23EBF5B9" w:rsidR="00CC01C7" w:rsidRDefault="00CC01C7" w:rsidP="00CC01C7">
                            <w:r w:rsidRPr="0077349A">
                              <w:rPr>
                                <w:b/>
                                <w:bCs/>
                              </w:rPr>
                              <w:t>MedianNegativePeppers.jpg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7AC37" id="_x0000_s1044" type="#_x0000_t202" style="position:absolute;margin-left:338.2pt;margin-top:253.3pt;width:135.35pt;height:20.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" filled="f" stroked="f">
                <v:textbox>
                  <w:txbxContent>
                    <w:p w14:paraId="1DEA1EA8" w14:textId="23EBF5B9" w:rsidR="00CC01C7" w:rsidRDefault="00CC01C7" w:rsidP="00CC01C7">
                      <w:r w:rsidRPr="0077349A">
                        <w:rPr>
                          <w:b/>
                          <w:bCs/>
                        </w:rPr>
                        <w:t>MedianNegativePeppers.jpg</w:t>
                      </w:r>
                    </w:p>
                  </w:txbxContent>
                </v:textbox>
                <w10:wrap anchorx="margin"/>
              </v:shape>
            </w:pict>
          </mc:Fallback>
        </mc:AlternateContent>
      </w:r>
      <w:r w:rsidR="00CC01C7">
        <w:tab/>
      </w:r>
    </w:p>
    <w:p w14:paraId="154AA259" w14:textId="279C8083" w:rsidR="00203074" w:rsidRDefault="005F4B01" w:rsidP="00203074">
      <w:pPr>
        <w:pStyle w:val="Title"/>
      </w:pPr>
      <w:r>
        <w:rPr>
          <w:noProof/>
        </w:rPr>
        <w:lastRenderedPageBreak/>
        <mc:AlternateContent>
          <mc:Choice Requires="wps">
            <w:drawing>
              <wp:anchor distT="0" distB="0" distL="114300" distR="114300" simplePos="0" relativeHeight="251716608" behindDoc="1" locked="0" layoutInCell="1" allowOverlap="1" wp14:anchorId="74EB5A0A" wp14:editId="03EA36B6">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5344" id="Rectangle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27" o:title="" recolor="t" rotate="t" type="frame"/>
              </v:rect>
            </w:pict>
          </mc:Fallback>
        </mc:AlternateContent>
      </w:r>
      <w:r w:rsidR="00203074">
        <w:t xml:space="preserve">               S</w:t>
      </w:r>
      <w:r w:rsidR="00203074" w:rsidRPr="00134E1B">
        <w:t xml:space="preserve">ummary </w:t>
      </w:r>
      <w:r w:rsidR="00203074">
        <w:t>O</w:t>
      </w:r>
      <w:r w:rsidR="00203074" w:rsidRPr="00134E1B">
        <w:t xml:space="preserve">f Assignment </w:t>
      </w:r>
      <w:r w:rsidR="00203074">
        <w:t>2</w:t>
      </w:r>
    </w:p>
    <w:p w14:paraId="39B613ED" w14:textId="77777777" w:rsidR="00203074" w:rsidRPr="00203074" w:rsidRDefault="00203074" w:rsidP="00203074"/>
    <w:p w14:paraId="77F81EBA" w14:textId="14484070" w:rsidR="00203074" w:rsidRDefault="00203074" w:rsidP="00203074">
      <w:pPr>
        <w:pStyle w:val="Title"/>
      </w:pPr>
      <w:r>
        <w:t xml:space="preserve">                       Assignment 2.i</w:t>
      </w:r>
    </w:p>
    <w:p w14:paraId="04BFBC56" w14:textId="3101567E" w:rsidR="00203074" w:rsidRPr="00134E1B" w:rsidRDefault="00D95F2A" w:rsidP="00203074">
      <w:r>
        <w:rPr>
          <w:noProof/>
        </w:rPr>
        <mc:AlternateContent>
          <mc:Choice Requires="wps">
            <w:drawing>
              <wp:anchor distT="45720" distB="45720" distL="114300" distR="114300" simplePos="0" relativeHeight="251792384" behindDoc="0" locked="0" layoutInCell="1" allowOverlap="1" wp14:anchorId="567D7EAB" wp14:editId="34D017AD">
                <wp:simplePos x="0" y="0"/>
                <wp:positionH relativeFrom="column">
                  <wp:posOffset>-115214</wp:posOffset>
                </wp:positionH>
                <wp:positionV relativeFrom="paragraph">
                  <wp:posOffset>227736</wp:posOffset>
                </wp:positionV>
                <wp:extent cx="7029907" cy="1353312"/>
                <wp:effectExtent l="0" t="0" r="0" b="0"/>
                <wp:wrapNone/>
                <wp:docPr id="2078831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907" cy="1353312"/>
                        </a:xfrm>
                        <a:prstGeom prst="rect">
                          <a:avLst/>
                        </a:prstGeom>
                        <a:noFill/>
                        <a:ln w="9525">
                          <a:noFill/>
                          <a:miter lim="800000"/>
                          <a:headEnd/>
                          <a:tailEnd/>
                        </a:ln>
                      </wps:spPr>
                      <wps:txbx>
                        <w:txbxContent>
                          <w:p w14:paraId="280F1662" w14:textId="05E2BE5C" w:rsidR="00D95F2A" w:rsidRPr="004722DD" w:rsidRDefault="00D95F2A" w:rsidP="00D95F2A">
                            <w:pPr>
                              <w:rPr>
                                <w:rFonts w:asciiTheme="minorBidi" w:hAnsiTheme="minorBidi"/>
                                <w:b/>
                                <w:bCs/>
                                <w:sz w:val="28"/>
                                <w:szCs w:val="28"/>
                              </w:rPr>
                            </w:pPr>
                            <w:r w:rsidRPr="00D95F2A">
                              <w:rPr>
                                <w:rFonts w:asciiTheme="minorBidi" w:hAnsiTheme="minorBidi"/>
                                <w:b/>
                                <w:bCs/>
                                <w:sz w:val="28"/>
                                <w:szCs w:val="28"/>
                                <w:bdr w:val="none" w:sz="0" w:space="0" w:color="auto" w:frame="1"/>
                              </w:rPr>
                              <w:t>We first showed the images that we will work on them , then we Defined the Negative Transformation Function basically the function takes an input array and subtract from each pixel the value 255 then we return the negative array, we imported the LenaGrayNoisy.jpg and PeppersGreyNoisy.jpg image to the function and showed the result ,but before that we converted the array(numpy) to image by using</w:t>
                            </w:r>
                            <w:r>
                              <w:rPr>
                                <w:rFonts w:asciiTheme="minorBidi" w:hAnsiTheme="minorBidi"/>
                                <w:b/>
                                <w:bCs/>
                                <w:sz w:val="28"/>
                                <w:szCs w:val="28"/>
                                <w:bdr w:val="none" w:sz="0" w:space="0" w:color="auto" w:frame="1"/>
                              </w:rPr>
                              <w:t xml:space="preserve"> </w:t>
                            </w:r>
                            <w:r w:rsidRPr="004722DD">
                              <w:rPr>
                                <w:rFonts w:asciiTheme="minorBidi" w:hAnsiTheme="minorBidi"/>
                                <w:b/>
                                <w:bCs/>
                                <w:sz w:val="28"/>
                                <w:szCs w:val="28"/>
                                <w:bdr w:val="none" w:sz="0" w:space="0" w:color="auto" w:frame="1"/>
                              </w:rPr>
                              <w:t>pillow</w:t>
                            </w:r>
                            <w:r>
                              <w:rPr>
                                <w:rFonts w:asciiTheme="minorBidi" w:hAnsiTheme="minorBidi"/>
                                <w:b/>
                                <w:bCs/>
                                <w:sz w:val="40"/>
                                <w:szCs w:val="40"/>
                                <w:bdr w:val="none" w:sz="0" w:space="0" w:color="auto" w:frame="1"/>
                              </w:rPr>
                              <w:t xml:space="preserve"> </w:t>
                            </w:r>
                            <w:r w:rsidRPr="004722DD">
                              <w:rPr>
                                <w:rFonts w:asciiTheme="minorBidi" w:hAnsiTheme="minorBidi"/>
                                <w:b/>
                                <w:bCs/>
                                <w:sz w:val="28"/>
                                <w:szCs w:val="28"/>
                                <w:bdr w:val="none" w:sz="0" w:space="0" w:color="auto" w:frame="1"/>
                              </w:rPr>
                              <w:t>library</w:t>
                            </w:r>
                            <w:r>
                              <w:rPr>
                                <w:rFonts w:asciiTheme="minorBidi" w:hAnsiTheme="minorBidi"/>
                                <w:b/>
                                <w:bCs/>
                                <w:sz w:val="28"/>
                                <w:szCs w:val="28"/>
                                <w:bdr w:val="none" w:sz="0" w:space="0" w:color="auto" w:frame="1"/>
                              </w:rPr>
                              <w:t>.</w:t>
                            </w:r>
                          </w:p>
                          <w:p w14:paraId="65DA83B1" w14:textId="77777777" w:rsidR="00D95F2A" w:rsidRDefault="00D95F2A" w:rsidP="00D95F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D7EAB" id="_x0000_s1045" type="#_x0000_t202" style="position:absolute;margin-left:-9.05pt;margin-top:17.95pt;width:553.55pt;height:106.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" filled="f" stroked="f">
                <v:textbox>
                  <w:txbxContent>
                    <w:p w14:paraId="280F1662" w14:textId="05E2BE5C" w:rsidR="00D95F2A" w:rsidRPr="004722DD" w:rsidRDefault="00D95F2A" w:rsidP="00D95F2A">
                      <w:pPr>
                        <w:rPr>
                          <w:rFonts w:asciiTheme="minorBidi" w:hAnsiTheme="minorBidi"/>
                          <w:b/>
                          <w:bCs/>
                          <w:sz w:val="28"/>
                          <w:szCs w:val="28"/>
                        </w:rPr>
                      </w:pPr>
                      <w:r w:rsidRPr="00D95F2A">
                        <w:rPr>
                          <w:rFonts w:asciiTheme="minorBidi" w:hAnsiTheme="minorBidi"/>
                          <w:b/>
                          <w:bCs/>
                          <w:sz w:val="28"/>
                          <w:szCs w:val="28"/>
                          <w:bdr w:val="none" w:sz="0" w:space="0" w:color="auto" w:frame="1"/>
                        </w:rPr>
                        <w:t>We first showed the images that we will work on them , then we Defined the Negative Transformation Function basically the function takes an input array and subtract from each pixel the value 255 then we return the negative array, we imported the LenaGrayNoisy.jpg and PeppersGreyNoisy.jpg image to the function and showed the result ,but before that we converted the array(numpy) to image by using</w:t>
                      </w:r>
                      <w:r>
                        <w:rPr>
                          <w:rFonts w:asciiTheme="minorBidi" w:hAnsiTheme="minorBidi"/>
                          <w:b/>
                          <w:bCs/>
                          <w:sz w:val="28"/>
                          <w:szCs w:val="28"/>
                          <w:bdr w:val="none" w:sz="0" w:space="0" w:color="auto" w:frame="1"/>
                        </w:rPr>
                        <w:t xml:space="preserve"> </w:t>
                      </w:r>
                      <w:r w:rsidRPr="004722DD">
                        <w:rPr>
                          <w:rFonts w:asciiTheme="minorBidi" w:hAnsiTheme="minorBidi"/>
                          <w:b/>
                          <w:bCs/>
                          <w:sz w:val="28"/>
                          <w:szCs w:val="28"/>
                          <w:bdr w:val="none" w:sz="0" w:space="0" w:color="auto" w:frame="1"/>
                        </w:rPr>
                        <w:t>pillow</w:t>
                      </w:r>
                      <w:r>
                        <w:rPr>
                          <w:rFonts w:asciiTheme="minorBidi" w:hAnsiTheme="minorBidi"/>
                          <w:b/>
                          <w:bCs/>
                          <w:sz w:val="40"/>
                          <w:szCs w:val="40"/>
                          <w:bdr w:val="none" w:sz="0" w:space="0" w:color="auto" w:frame="1"/>
                        </w:rPr>
                        <w:t xml:space="preserve"> </w:t>
                      </w:r>
                      <w:r w:rsidRPr="004722DD">
                        <w:rPr>
                          <w:rFonts w:asciiTheme="minorBidi" w:hAnsiTheme="minorBidi"/>
                          <w:b/>
                          <w:bCs/>
                          <w:sz w:val="28"/>
                          <w:szCs w:val="28"/>
                          <w:bdr w:val="none" w:sz="0" w:space="0" w:color="auto" w:frame="1"/>
                        </w:rPr>
                        <w:t>library</w:t>
                      </w:r>
                      <w:r>
                        <w:rPr>
                          <w:rFonts w:asciiTheme="minorBidi" w:hAnsiTheme="minorBidi"/>
                          <w:b/>
                          <w:bCs/>
                          <w:sz w:val="28"/>
                          <w:szCs w:val="28"/>
                          <w:bdr w:val="none" w:sz="0" w:space="0" w:color="auto" w:frame="1"/>
                        </w:rPr>
                        <w:t>.</w:t>
                      </w:r>
                    </w:p>
                    <w:p w14:paraId="65DA83B1" w14:textId="77777777" w:rsidR="00D95F2A" w:rsidRDefault="00D95F2A" w:rsidP="00D95F2A"/>
                  </w:txbxContent>
                </v:textbox>
              </v:shape>
            </w:pict>
          </mc:Fallback>
        </mc:AlternateContent>
      </w:r>
    </w:p>
    <w:p w14:paraId="19C0B574" w14:textId="134B4F29" w:rsidR="00203074" w:rsidRDefault="00203074" w:rsidP="00203074"/>
    <w:p w14:paraId="7430A7CD" w14:textId="2CC959DB" w:rsidR="00203074" w:rsidRDefault="00203074" w:rsidP="00203074"/>
    <w:p w14:paraId="3549DC02" w14:textId="77777777" w:rsidR="00203074" w:rsidRDefault="00203074" w:rsidP="00203074"/>
    <w:p w14:paraId="62C0CFD3" w14:textId="2A704B31" w:rsidR="00203074" w:rsidRDefault="00203074" w:rsidP="00203074"/>
    <w:p w14:paraId="682D085B" w14:textId="77777777" w:rsidR="00203074" w:rsidRDefault="00203074" w:rsidP="00203074"/>
    <w:p w14:paraId="78D4A35A" w14:textId="77777777" w:rsidR="00203074" w:rsidRDefault="00203074" w:rsidP="00203074"/>
    <w:p w14:paraId="4ECAF2CB" w14:textId="030AE37A" w:rsidR="00203074" w:rsidRDefault="00203074" w:rsidP="00D95F2A">
      <w:pPr>
        <w:pStyle w:val="Title"/>
      </w:pPr>
      <w:r>
        <w:t xml:space="preserve">                       Assignment 2.i</w:t>
      </w:r>
      <w:r w:rsidR="00C54EF5">
        <w:t>i</w:t>
      </w:r>
    </w:p>
    <w:p w14:paraId="2657BC73" w14:textId="53C55E91" w:rsidR="00C54EF5" w:rsidRDefault="00C54EF5" w:rsidP="00C54EF5">
      <w:r>
        <w:rPr>
          <w:noProof/>
        </w:rPr>
        <mc:AlternateContent>
          <mc:Choice Requires="wps">
            <w:drawing>
              <wp:anchor distT="45720" distB="45720" distL="114300" distR="114300" simplePos="0" relativeHeight="251797504" behindDoc="0" locked="0" layoutInCell="1" allowOverlap="1" wp14:anchorId="6108A914" wp14:editId="3825530A">
                <wp:simplePos x="0" y="0"/>
                <wp:positionH relativeFrom="margin">
                  <wp:posOffset>-232258</wp:posOffset>
                </wp:positionH>
                <wp:positionV relativeFrom="paragraph">
                  <wp:posOffset>168758</wp:posOffset>
                </wp:positionV>
                <wp:extent cx="7212330" cy="1689811"/>
                <wp:effectExtent l="0" t="0" r="0" b="5715"/>
                <wp:wrapNone/>
                <wp:docPr id="282022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330" cy="1689811"/>
                        </a:xfrm>
                        <a:prstGeom prst="rect">
                          <a:avLst/>
                        </a:prstGeom>
                        <a:noFill/>
                        <a:ln w="9525">
                          <a:noFill/>
                          <a:miter lim="800000"/>
                          <a:headEnd/>
                          <a:tailEnd/>
                        </a:ln>
                      </wps:spPr>
                      <wps:txbx>
                        <w:txbxContent>
                          <w:p w14:paraId="0221856B" w14:textId="20293EC1" w:rsidR="00C54EF5" w:rsidRPr="00C54EF5" w:rsidRDefault="00C54EF5" w:rsidP="00C54EF5">
                            <w:pPr>
                              <w:rPr>
                                <w:rFonts w:asciiTheme="minorBidi" w:hAnsiTheme="minorBidi"/>
                                <w:b/>
                                <w:bCs/>
                                <w:sz w:val="28"/>
                                <w:szCs w:val="28"/>
                              </w:rPr>
                            </w:pPr>
                            <w:r w:rsidRPr="00C54EF5">
                              <w:rPr>
                                <w:rFonts w:asciiTheme="minorBidi" w:hAnsiTheme="minorBidi"/>
                                <w:b/>
                                <w:bCs/>
                                <w:sz w:val="28"/>
                                <w:szCs w:val="28"/>
                                <w:bdr w:val="none" w:sz="0" w:space="0" w:color="auto" w:frame="1"/>
                              </w:rPr>
                              <w:t>We defined the median filter function to reduce noise by replacing each pixel value with the median value of its neighboring pixels basically the function Iterates over each pixel in the interior of the input array ,defines a 3x3 window around each pixel and flattens it to a 1D array using ravel() Calculates the median of the window and assigns it to the corresponding pixel in the filtered_array and returns it as 2d array , we imported the image array of both PeppersGreyNoisy.jpg and LenaGrayNoisy.jpg to the function and we converted them to images by using pillow library</w:t>
                            </w:r>
                            <w:r>
                              <w:rPr>
                                <w:rFonts w:asciiTheme="minorBidi" w:hAnsiTheme="minorBidi"/>
                                <w:b/>
                                <w:bCs/>
                                <w:sz w:val="28"/>
                                <w:szCs w:val="28"/>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A914" id="_x0000_s1046" type="#_x0000_t202" style="position:absolute;margin-left:-18.3pt;margin-top:13.3pt;width:567.9pt;height:133.0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" filled="f" stroked="f">
                <v:textbox>
                  <w:txbxContent>
                    <w:p w14:paraId="0221856B" w14:textId="20293EC1" w:rsidR="00C54EF5" w:rsidRPr="00C54EF5" w:rsidRDefault="00C54EF5" w:rsidP="00C54EF5">
                      <w:pPr>
                        <w:rPr>
                          <w:rFonts w:asciiTheme="minorBidi" w:hAnsiTheme="minorBidi"/>
                          <w:b/>
                          <w:bCs/>
                          <w:sz w:val="28"/>
                          <w:szCs w:val="28"/>
                        </w:rPr>
                      </w:pPr>
                      <w:r w:rsidRPr="00C54EF5">
                        <w:rPr>
                          <w:rFonts w:asciiTheme="minorBidi" w:hAnsiTheme="minorBidi"/>
                          <w:b/>
                          <w:bCs/>
                          <w:sz w:val="28"/>
                          <w:szCs w:val="28"/>
                          <w:bdr w:val="none" w:sz="0" w:space="0" w:color="auto" w:frame="1"/>
                        </w:rPr>
                        <w:t>We defined the median filter function to reduce noise by replacing each pixel value with the median value of its neighboring pixels basically the function Iterates over each pixel in the interior of the input array ,defines a 3x3 window around each pixel and flattens it to a 1D array using ravel() Calculates the median of the window and assigns it to the corresponding pixel in the filtered_array and returns it as 2d array , we imported the image array of both PeppersGreyNoisy.jpg and LenaGrayNoisy.jpg to the function and we converted them to images by using pillow library</w:t>
                      </w:r>
                      <w:r>
                        <w:rPr>
                          <w:rFonts w:asciiTheme="minorBidi" w:hAnsiTheme="minorBidi"/>
                          <w:b/>
                          <w:bCs/>
                          <w:sz w:val="28"/>
                          <w:szCs w:val="28"/>
                          <w:bdr w:val="none" w:sz="0" w:space="0" w:color="auto" w:frame="1"/>
                        </w:rPr>
                        <w:t>.</w:t>
                      </w:r>
                    </w:p>
                  </w:txbxContent>
                </v:textbox>
                <w10:wrap anchorx="margin"/>
              </v:shape>
            </w:pict>
          </mc:Fallback>
        </mc:AlternateContent>
      </w:r>
    </w:p>
    <w:p w14:paraId="125E22FE" w14:textId="64D928A7" w:rsidR="00C54EF5" w:rsidRPr="00C54EF5" w:rsidRDefault="00C54EF5" w:rsidP="00C54EF5">
      <w:pPr>
        <w:sectPr w:rsidR="00C54EF5" w:rsidRPr="00C54EF5" w:rsidSect="007766B6">
          <w:pgSz w:w="12240" w:h="15840" w:code="1"/>
          <w:pgMar w:top="994" w:right="1080" w:bottom="720" w:left="1080" w:header="706" w:footer="706" w:gutter="0"/>
          <w:cols w:space="851"/>
          <w:docGrid w:linePitch="360"/>
        </w:sectPr>
      </w:pPr>
    </w:p>
    <w:p w14:paraId="3024F8AE" w14:textId="2C3A5035" w:rsidR="007766B6" w:rsidRDefault="007766B6">
      <w:pPr>
        <w:rPr>
          <w:noProof/>
        </w:rPr>
      </w:pPr>
    </w:p>
    <w:p w14:paraId="5D718D0F" w14:textId="3943A1E2" w:rsidR="00D95F2A" w:rsidRDefault="00C54EF5" w:rsidP="00C54EF5">
      <w:pPr>
        <w:pStyle w:val="Title"/>
        <w:rPr>
          <w:b/>
          <w:bCs/>
          <w:sz w:val="40"/>
          <w:szCs w:val="40"/>
          <w:bdr w:val="none" w:sz="0" w:space="0" w:color="auto" w:frame="1"/>
        </w:rPr>
      </w:pPr>
      <w:r>
        <w:rPr>
          <w:b/>
          <w:bCs/>
          <w:sz w:val="40"/>
          <w:szCs w:val="40"/>
          <w:bdr w:val="none" w:sz="0" w:space="0" w:color="auto" w:frame="1"/>
        </w:rPr>
        <w:t xml:space="preserve">   D</w:t>
      </w:r>
      <w:r w:rsidRPr="00C54EF5">
        <w:rPr>
          <w:b/>
          <w:bCs/>
          <w:sz w:val="40"/>
          <w:szCs w:val="40"/>
          <w:bdr w:val="none" w:sz="0" w:space="0" w:color="auto" w:frame="1"/>
        </w:rPr>
        <w:t>iscussion of how the results of the different operators are</w:t>
      </w:r>
      <w:r>
        <w:rPr>
          <w:b/>
          <w:bCs/>
          <w:sz w:val="40"/>
          <w:szCs w:val="40"/>
          <w:bdr w:val="none" w:sz="0" w:space="0" w:color="auto" w:frame="1"/>
        </w:rPr>
        <w:t>:</w:t>
      </w:r>
    </w:p>
    <w:p w14:paraId="512E4AA1" w14:textId="77777777" w:rsidR="00C54EF5" w:rsidRPr="00C54EF5" w:rsidRDefault="00C54EF5" w:rsidP="00C54EF5"/>
    <w:p w14:paraId="052FCBDD" w14:textId="30618C41" w:rsidR="00C54EF5" w:rsidRDefault="00C54EF5" w:rsidP="0080707F">
      <w:pPr>
        <w:pStyle w:val="Title"/>
      </w:pPr>
      <w:r>
        <w:t xml:space="preserve">                          Negative 2.i</w:t>
      </w:r>
    </w:p>
    <w:p w14:paraId="22642D31" w14:textId="1979CD81" w:rsidR="0080707F" w:rsidRPr="0080707F" w:rsidRDefault="0080707F" w:rsidP="0080707F"/>
    <w:p w14:paraId="15D33631" w14:textId="0C1B9689" w:rsidR="00C54EF5" w:rsidRPr="00CA071A" w:rsidRDefault="00CA071A" w:rsidP="00CA071A">
      <w:pPr>
        <w:spacing w:after="0"/>
        <w:rPr>
          <w:noProof/>
        </w:rPr>
      </w:pPr>
      <w:r>
        <w:rPr>
          <w:noProof/>
        </w:rPr>
        <w:drawing>
          <wp:anchor distT="0" distB="0" distL="114300" distR="114300" simplePos="0" relativeHeight="251798528" behindDoc="0" locked="0" layoutInCell="1" allowOverlap="1" wp14:anchorId="027C95F6" wp14:editId="310C0683">
            <wp:simplePos x="0" y="0"/>
            <wp:positionH relativeFrom="margin">
              <wp:posOffset>-42062</wp:posOffset>
            </wp:positionH>
            <wp:positionV relativeFrom="paragraph">
              <wp:posOffset>1263980</wp:posOffset>
            </wp:positionV>
            <wp:extent cx="2544699" cy="1982419"/>
            <wp:effectExtent l="0" t="0" r="8255" b="0"/>
            <wp:wrapNone/>
            <wp:docPr id="14246068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496" cy="19861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461EB846" wp14:editId="778F4690">
            <wp:simplePos x="0" y="0"/>
            <wp:positionH relativeFrom="column">
              <wp:posOffset>3747211</wp:posOffset>
            </wp:positionH>
            <wp:positionV relativeFrom="paragraph">
              <wp:posOffset>1278611</wp:posOffset>
            </wp:positionV>
            <wp:extent cx="2538038" cy="2026310"/>
            <wp:effectExtent l="0" t="0" r="0" b="0"/>
            <wp:wrapNone/>
            <wp:docPr id="267655619" name="Picture 21" descr="A statu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55619" name="Picture 21" descr="A statue of a person wearing a ha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5113" cy="20319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07F" w:rsidRPr="0080707F">
        <w:t xml:space="preserve"> </w:t>
      </w:r>
      <w:r w:rsidR="0080707F">
        <w:rPr>
          <w:b/>
          <w:bCs/>
          <w:noProof/>
          <w:sz w:val="28"/>
          <w:szCs w:val="28"/>
        </w:rPr>
        <w:t>A</w:t>
      </w:r>
      <w:r w:rsidR="0080707F" w:rsidRPr="0080707F">
        <w:rPr>
          <w:b/>
          <w:bCs/>
          <w:noProof/>
          <w:sz w:val="28"/>
          <w:szCs w:val="28"/>
        </w:rPr>
        <w:t>pplying the negative operator to a black color would result in a white color, and applying it to a white color would turn it black</w:t>
      </w:r>
      <w:r>
        <w:rPr>
          <w:b/>
          <w:bCs/>
          <w:noProof/>
          <w:sz w:val="28"/>
          <w:szCs w:val="28"/>
        </w:rPr>
        <w:t>(on a scale)</w:t>
      </w:r>
      <w:r w:rsidR="0080707F" w:rsidRPr="0080707F">
        <w:rPr>
          <w:b/>
          <w:bCs/>
          <w:noProof/>
          <w:sz w:val="28"/>
          <w:szCs w:val="28"/>
        </w:rPr>
        <w:t>. It's like flipping the colors on a photographic negative. This technique is often used for various purposes, including artistic effects, enhancing visibility, or inverting colors for accessibility reasons</w:t>
      </w:r>
      <w:r w:rsidR="0080707F">
        <w:rPr>
          <w:noProof/>
        </w:rPr>
        <w:t>.</w:t>
      </w:r>
      <w:r w:rsidR="0080707F" w:rsidRPr="0080707F">
        <w:rPr>
          <w:noProof/>
        </w:rPr>
        <w:t xml:space="preserve"> </w:t>
      </w:r>
      <w:r w:rsidR="0080707F">
        <w:rPr>
          <w:rFonts w:asciiTheme="minorBidi" w:hAnsiTheme="minorBidi"/>
          <w:b/>
          <w:bCs/>
          <w:sz w:val="28"/>
          <w:szCs w:val="28"/>
        </w:rPr>
        <w:t>lock at the example below:</w:t>
      </w:r>
      <w:r w:rsidR="0080707F">
        <w:rPr>
          <w:rFonts w:asciiTheme="minorBidi" w:hAnsiTheme="minorBidi"/>
          <w:b/>
          <w:bCs/>
          <w:sz w:val="28"/>
          <w:szCs w:val="28"/>
        </w:rPr>
        <w:br/>
      </w:r>
    </w:p>
    <w:p w14:paraId="46925C04" w14:textId="11EB59A5" w:rsidR="00C54EF5" w:rsidRDefault="00C54EF5" w:rsidP="00C54EF5"/>
    <w:p w14:paraId="0A7B3F8F" w14:textId="6E1512D4" w:rsidR="00C54EF5" w:rsidRDefault="00C54EF5" w:rsidP="00C54EF5"/>
    <w:p w14:paraId="6EBFB257" w14:textId="71860094" w:rsidR="00C54EF5" w:rsidRDefault="00C54EF5" w:rsidP="00C54EF5"/>
    <w:p w14:paraId="1917C70E" w14:textId="57A215EE" w:rsidR="00C54EF5" w:rsidRDefault="0080707F" w:rsidP="00C54EF5">
      <w:r>
        <w:rPr>
          <w:noProof/>
        </w:rPr>
        <mc:AlternateContent>
          <mc:Choice Requires="wps">
            <w:drawing>
              <wp:anchor distT="0" distB="0" distL="114300" distR="114300" simplePos="0" relativeHeight="251800576" behindDoc="0" locked="0" layoutInCell="1" allowOverlap="1" wp14:anchorId="00302D06" wp14:editId="37B1A793">
                <wp:simplePos x="0" y="0"/>
                <wp:positionH relativeFrom="column">
                  <wp:posOffset>2825496</wp:posOffset>
                </wp:positionH>
                <wp:positionV relativeFrom="paragraph">
                  <wp:posOffset>116815</wp:posOffset>
                </wp:positionV>
                <wp:extent cx="577901" cy="285292"/>
                <wp:effectExtent l="0" t="19050" r="31750" b="38735"/>
                <wp:wrapNone/>
                <wp:docPr id="633589252" name="Arrow: Right 23"/>
                <wp:cNvGraphicFramePr/>
                <a:graphic xmlns:a="http://schemas.openxmlformats.org/drawingml/2006/main">
                  <a:graphicData uri="http://schemas.microsoft.com/office/word/2010/wordprocessingShape">
                    <wps:wsp>
                      <wps:cNvSpPr/>
                      <wps:spPr>
                        <a:xfrm>
                          <a:off x="0" y="0"/>
                          <a:ext cx="577901" cy="285292"/>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F90D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22.5pt;margin-top:9.2pt;width:45.5pt;height:22.4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" adj="16268" fillcolor="red" strokecolor="#031110 [484]" strokeweight="1pt"/>
            </w:pict>
          </mc:Fallback>
        </mc:AlternateContent>
      </w:r>
    </w:p>
    <w:p w14:paraId="5FEA383F" w14:textId="5E30B83C" w:rsidR="00C54EF5" w:rsidRDefault="00C54EF5" w:rsidP="00C54EF5"/>
    <w:p w14:paraId="4458E149" w14:textId="684B6FC6" w:rsidR="00C54EF5" w:rsidRDefault="00C54EF5" w:rsidP="00C54EF5"/>
    <w:p w14:paraId="1FFFD8D9" w14:textId="268AE885" w:rsidR="00C54EF5" w:rsidRDefault="00C54EF5" w:rsidP="00C54EF5"/>
    <w:p w14:paraId="174227C0" w14:textId="2479C638" w:rsidR="00D95F2A" w:rsidRDefault="00CA071A">
      <w:pPr>
        <w:rPr>
          <w:noProof/>
        </w:rPr>
      </w:pPr>
      <w:r>
        <w:rPr>
          <w:noProof/>
        </w:rPr>
        <mc:AlternateContent>
          <mc:Choice Requires="wps">
            <w:drawing>
              <wp:anchor distT="45720" distB="45720" distL="114300" distR="114300" simplePos="0" relativeHeight="251804672" behindDoc="0" locked="0" layoutInCell="1" allowOverlap="1" wp14:anchorId="58309CEE" wp14:editId="5937ED61">
                <wp:simplePos x="0" y="0"/>
                <wp:positionH relativeFrom="margin">
                  <wp:posOffset>4383634</wp:posOffset>
                </wp:positionH>
                <wp:positionV relativeFrom="paragraph">
                  <wp:posOffset>221056</wp:posOffset>
                </wp:positionV>
                <wp:extent cx="1901622" cy="453543"/>
                <wp:effectExtent l="0" t="0" r="0" b="3810"/>
                <wp:wrapNone/>
                <wp:docPr id="2101993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622" cy="453543"/>
                        </a:xfrm>
                        <a:prstGeom prst="rect">
                          <a:avLst/>
                        </a:prstGeom>
                        <a:noFill/>
                        <a:ln w="9525">
                          <a:noFill/>
                          <a:miter lim="800000"/>
                          <a:headEnd/>
                          <a:tailEnd/>
                        </a:ln>
                      </wps:spPr>
                      <wps:txbx>
                        <w:txbxContent>
                          <w:p w14:paraId="047DD31C" w14:textId="1DDAE86B" w:rsidR="00CA071A" w:rsidRDefault="00CA071A" w:rsidP="00CA071A">
                            <w:pPr>
                              <w:spacing w:after="0"/>
                              <w:jc w:val="center"/>
                              <w:rPr>
                                <w:b/>
                                <w:bCs/>
                                <w:noProof/>
                                <w:sz w:val="28"/>
                                <w:szCs w:val="28"/>
                              </w:rPr>
                            </w:pPr>
                            <w:r>
                              <w:rPr>
                                <w:b/>
                                <w:bCs/>
                              </w:rPr>
                              <w:t>The picture after</w:t>
                            </w:r>
                          </w:p>
                          <w:p w14:paraId="56FD5365" w14:textId="54FED996" w:rsidR="00CA071A" w:rsidRPr="00CA071A" w:rsidRDefault="00CA071A" w:rsidP="00CA071A">
                            <w:pPr>
                              <w:spacing w:after="0"/>
                              <w:jc w:val="center"/>
                              <w:rPr>
                                <w:sz w:val="22"/>
                                <w:szCs w:val="22"/>
                              </w:rPr>
                            </w:pPr>
                            <w:r>
                              <w:rPr>
                                <w:b/>
                                <w:bCs/>
                                <w:noProof/>
                              </w:rPr>
                              <w:t>a</w:t>
                            </w:r>
                            <w:r w:rsidRPr="00CA071A">
                              <w:rPr>
                                <w:b/>
                                <w:bCs/>
                                <w:noProof/>
                              </w:rPr>
                              <w:t>pplying the negative operator</w:t>
                            </w:r>
                            <w:r w:rsidRPr="00CA071A">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09CEE" id="_x0000_s1047" type="#_x0000_t202" style="position:absolute;margin-left:345.15pt;margin-top:17.4pt;width:149.75pt;height:35.7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" filled="f" stroked="f">
                <v:textbox>
                  <w:txbxContent>
                    <w:p w14:paraId="047DD31C" w14:textId="1DDAE86B" w:rsidR="00CA071A" w:rsidRDefault="00CA071A" w:rsidP="00CA071A">
                      <w:pPr>
                        <w:spacing w:after="0"/>
                        <w:jc w:val="center"/>
                        <w:rPr>
                          <w:b/>
                          <w:bCs/>
                          <w:noProof/>
                          <w:sz w:val="28"/>
                          <w:szCs w:val="28"/>
                        </w:rPr>
                      </w:pPr>
                      <w:r>
                        <w:rPr>
                          <w:b/>
                          <w:bCs/>
                        </w:rPr>
                        <w:t>The picture after</w:t>
                      </w:r>
                    </w:p>
                    <w:p w14:paraId="56FD5365" w14:textId="54FED996" w:rsidR="00CA071A" w:rsidRPr="00CA071A" w:rsidRDefault="00CA071A" w:rsidP="00CA071A">
                      <w:pPr>
                        <w:spacing w:after="0"/>
                        <w:jc w:val="center"/>
                        <w:rPr>
                          <w:sz w:val="22"/>
                          <w:szCs w:val="22"/>
                        </w:rPr>
                      </w:pPr>
                      <w:r>
                        <w:rPr>
                          <w:b/>
                          <w:bCs/>
                          <w:noProof/>
                        </w:rPr>
                        <w:t>a</w:t>
                      </w:r>
                      <w:r w:rsidRPr="00CA071A">
                        <w:rPr>
                          <w:b/>
                          <w:bCs/>
                          <w:noProof/>
                        </w:rPr>
                        <w:t>pplying the negative operator</w:t>
                      </w:r>
                      <w:r w:rsidRPr="00CA071A">
                        <w:rPr>
                          <w:b/>
                          <w:bCs/>
                        </w:rPr>
                        <w:t>.</w:t>
                      </w:r>
                    </w:p>
                  </w:txbxContent>
                </v:textbox>
                <w10:wrap anchorx="margin"/>
              </v:shape>
            </w:pict>
          </mc:Fallback>
        </mc:AlternateContent>
      </w:r>
      <w:r>
        <w:rPr>
          <w:noProof/>
        </w:rPr>
        <mc:AlternateContent>
          <mc:Choice Requires="wps">
            <w:drawing>
              <wp:anchor distT="45720" distB="45720" distL="114300" distR="114300" simplePos="0" relativeHeight="251802624" behindDoc="0" locked="0" layoutInCell="1" allowOverlap="1" wp14:anchorId="0929A8EC" wp14:editId="64318453">
                <wp:simplePos x="0" y="0"/>
                <wp:positionH relativeFrom="margin">
                  <wp:posOffset>438684</wp:posOffset>
                </wp:positionH>
                <wp:positionV relativeFrom="paragraph">
                  <wp:posOffset>154051</wp:posOffset>
                </wp:positionV>
                <wp:extent cx="1521460" cy="260350"/>
                <wp:effectExtent l="0" t="0" r="0" b="6350"/>
                <wp:wrapNone/>
                <wp:docPr id="15626598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260350"/>
                        </a:xfrm>
                        <a:prstGeom prst="rect">
                          <a:avLst/>
                        </a:prstGeom>
                        <a:noFill/>
                        <a:ln w="9525">
                          <a:noFill/>
                          <a:miter lim="800000"/>
                          <a:headEnd/>
                          <a:tailEnd/>
                        </a:ln>
                      </wps:spPr>
                      <wps:txbx>
                        <w:txbxContent>
                          <w:p w14:paraId="7D79894A" w14:textId="6BFAE53F" w:rsidR="00CA071A" w:rsidRDefault="00CA071A" w:rsidP="00CA071A">
                            <w:r>
                              <w:rPr>
                                <w:b/>
                                <w:bCs/>
                              </w:rPr>
                              <w:t>Black and white picture.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9A8EC" id="_x0000_s1048" type="#_x0000_t202" style="position:absolute;margin-left:34.55pt;margin-top:12.15pt;width:119.8pt;height:20.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" filled="f" stroked="f">
                <v:textbox>
                  <w:txbxContent>
                    <w:p w14:paraId="7D79894A" w14:textId="6BFAE53F" w:rsidR="00CA071A" w:rsidRDefault="00CA071A" w:rsidP="00CA071A">
                      <w:r>
                        <w:rPr>
                          <w:b/>
                          <w:bCs/>
                        </w:rPr>
                        <w:t>Black and white picture.</w:t>
                      </w:r>
                    </w:p>
                  </w:txbxContent>
                </v:textbox>
                <w10:wrap anchorx="margin"/>
              </v:shape>
            </w:pict>
          </mc:Fallback>
        </mc:AlternateContent>
      </w:r>
    </w:p>
    <w:p w14:paraId="7E8FFFE2" w14:textId="0390A70B" w:rsidR="00CA071A" w:rsidRDefault="00C54EF5" w:rsidP="00CA071A">
      <w:pPr>
        <w:pStyle w:val="Title"/>
      </w:pPr>
      <w:r>
        <w:t xml:space="preserve">                     </w:t>
      </w:r>
      <w:r w:rsidR="00CA071A">
        <w:t xml:space="preserve">  </w:t>
      </w:r>
      <w:r>
        <w:t>Median filter 2.ii</w:t>
      </w:r>
    </w:p>
    <w:p w14:paraId="51BC670E" w14:textId="432D4E38" w:rsidR="00CA071A" w:rsidRPr="00CA071A" w:rsidRDefault="00CA071A" w:rsidP="00CA071A"/>
    <w:p w14:paraId="7133B96D" w14:textId="6F9FF36A" w:rsidR="00CA071A" w:rsidRPr="00CA071A" w:rsidRDefault="00CA071A" w:rsidP="00CA071A">
      <w:pPr>
        <w:rPr>
          <w:b/>
          <w:bCs/>
          <w:sz w:val="28"/>
          <w:szCs w:val="28"/>
        </w:rPr>
      </w:pPr>
      <w:r w:rsidRPr="00CA071A">
        <w:rPr>
          <w:b/>
          <w:bCs/>
          <w:sz w:val="28"/>
          <w:szCs w:val="28"/>
        </w:rPr>
        <w:t>A median filter is a common image processing technique used to reduce noise in images while preserving edges and details</w:t>
      </w:r>
      <w:r>
        <w:rPr>
          <w:b/>
          <w:bCs/>
          <w:sz w:val="28"/>
          <w:szCs w:val="28"/>
        </w:rPr>
        <w:t>.</w:t>
      </w:r>
    </w:p>
    <w:p w14:paraId="56535A29" w14:textId="2AABAF8C" w:rsidR="00D95F2A" w:rsidRDefault="0080707F">
      <w:pPr>
        <w:rPr>
          <w:b/>
          <w:bCs/>
          <w:noProof/>
          <w:sz w:val="28"/>
          <w:szCs w:val="28"/>
        </w:rPr>
      </w:pPr>
      <w:r w:rsidRPr="00CA071A">
        <w:rPr>
          <w:b/>
          <w:bCs/>
          <w:noProof/>
          <w:sz w:val="28"/>
          <w:szCs w:val="28"/>
        </w:rPr>
        <w:t>Noise Reduction: The median filter helps in reducing salt-and-pepper noise or random isolated bright or dark pixels in an image without significantly blurring the edges</w:t>
      </w:r>
      <w:r w:rsidR="00CA071A">
        <w:rPr>
          <w:b/>
          <w:bCs/>
          <w:noProof/>
          <w:sz w:val="28"/>
          <w:szCs w:val="28"/>
        </w:rPr>
        <w:t>.</w:t>
      </w:r>
    </w:p>
    <w:p w14:paraId="513EE493" w14:textId="4C965660" w:rsidR="00CA071A" w:rsidRPr="00CA071A" w:rsidRDefault="00CA071A">
      <w:pPr>
        <w:rPr>
          <w:b/>
          <w:bCs/>
          <w:noProof/>
          <w:sz w:val="28"/>
          <w:szCs w:val="28"/>
        </w:rPr>
      </w:pPr>
      <w:r>
        <w:rPr>
          <w:b/>
          <w:bCs/>
          <w:noProof/>
          <w:sz w:val="28"/>
          <w:szCs w:val="28"/>
        </w:rPr>
        <w:t>Lock at the example below:</w:t>
      </w:r>
    </w:p>
    <w:p w14:paraId="3B13FD8C" w14:textId="3E7C84C1" w:rsidR="00D95F2A" w:rsidRDefault="00CA071A">
      <w:pPr>
        <w:rPr>
          <w:noProof/>
        </w:rPr>
      </w:pPr>
      <w:r>
        <w:rPr>
          <w:noProof/>
        </w:rPr>
        <w:drawing>
          <wp:anchor distT="0" distB="0" distL="114300" distR="114300" simplePos="0" relativeHeight="251806720" behindDoc="0" locked="0" layoutInCell="1" allowOverlap="1" wp14:anchorId="6AC4FD89" wp14:editId="49A2FB01">
            <wp:simplePos x="0" y="0"/>
            <wp:positionH relativeFrom="column">
              <wp:posOffset>3921760</wp:posOffset>
            </wp:positionH>
            <wp:positionV relativeFrom="paragraph">
              <wp:posOffset>9525</wp:posOffset>
            </wp:positionV>
            <wp:extent cx="2377440" cy="1586865"/>
            <wp:effectExtent l="0" t="0" r="3810" b="0"/>
            <wp:wrapNone/>
            <wp:docPr id="968591843" name="Picture 2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1843" name="Picture 25" descr="A person wearing a ha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1586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5696" behindDoc="0" locked="0" layoutInCell="1" allowOverlap="1" wp14:anchorId="3DEADE01" wp14:editId="620B41FC">
            <wp:simplePos x="0" y="0"/>
            <wp:positionH relativeFrom="margin">
              <wp:align>left</wp:align>
            </wp:positionH>
            <wp:positionV relativeFrom="paragraph">
              <wp:posOffset>9525</wp:posOffset>
            </wp:positionV>
            <wp:extent cx="2318918" cy="1615720"/>
            <wp:effectExtent l="0" t="0" r="5715" b="3810"/>
            <wp:wrapNone/>
            <wp:docPr id="6739276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1766" cy="1617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15906" w14:textId="3FC1AEF9" w:rsidR="00D95F2A" w:rsidRDefault="00D95F2A">
      <w:pPr>
        <w:rPr>
          <w:noProof/>
        </w:rPr>
      </w:pPr>
    </w:p>
    <w:p w14:paraId="14CAD42C" w14:textId="13B03065" w:rsidR="00D95F2A" w:rsidRDefault="00D95F2A">
      <w:pPr>
        <w:rPr>
          <w:noProof/>
        </w:rPr>
      </w:pPr>
    </w:p>
    <w:p w14:paraId="0E3D7A11" w14:textId="16730670" w:rsidR="00D95F2A" w:rsidRDefault="00D95F2A">
      <w:pPr>
        <w:rPr>
          <w:noProof/>
        </w:rPr>
      </w:pPr>
    </w:p>
    <w:p w14:paraId="4960B0D9" w14:textId="6BE066F0" w:rsidR="00D95F2A" w:rsidRDefault="00D95F2A">
      <w:pPr>
        <w:rPr>
          <w:noProof/>
        </w:rPr>
      </w:pPr>
    </w:p>
    <w:p w14:paraId="0897A9D2" w14:textId="2B7355E2" w:rsidR="00D95F2A" w:rsidRDefault="00D95F2A">
      <w:pPr>
        <w:rPr>
          <w:noProof/>
        </w:rPr>
      </w:pPr>
    </w:p>
    <w:p w14:paraId="554E2DF0" w14:textId="0F03CB77" w:rsidR="00D95F2A" w:rsidRDefault="00CA071A">
      <w:pPr>
        <w:rPr>
          <w:noProof/>
        </w:rPr>
      </w:pPr>
      <w:r>
        <w:rPr>
          <w:noProof/>
        </w:rPr>
        <mc:AlternateContent>
          <mc:Choice Requires="wps">
            <w:drawing>
              <wp:anchor distT="45720" distB="45720" distL="114300" distR="114300" simplePos="0" relativeHeight="251810816" behindDoc="0" locked="0" layoutInCell="1" allowOverlap="1" wp14:anchorId="4B69C8A7" wp14:editId="1894B0FA">
                <wp:simplePos x="0" y="0"/>
                <wp:positionH relativeFrom="margin">
                  <wp:posOffset>3613709</wp:posOffset>
                </wp:positionH>
                <wp:positionV relativeFrom="paragraph">
                  <wp:posOffset>102515</wp:posOffset>
                </wp:positionV>
                <wp:extent cx="2977286" cy="453543"/>
                <wp:effectExtent l="0" t="0" r="0" b="3810"/>
                <wp:wrapNone/>
                <wp:docPr id="1217085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7286" cy="453543"/>
                        </a:xfrm>
                        <a:prstGeom prst="rect">
                          <a:avLst/>
                        </a:prstGeom>
                        <a:noFill/>
                        <a:ln w="9525">
                          <a:noFill/>
                          <a:miter lim="800000"/>
                          <a:headEnd/>
                          <a:tailEnd/>
                        </a:ln>
                      </wps:spPr>
                      <wps:txbx>
                        <w:txbxContent>
                          <w:p w14:paraId="523D6CFA" w14:textId="77777777" w:rsidR="00CA071A" w:rsidRDefault="00CA071A" w:rsidP="00CA071A">
                            <w:pPr>
                              <w:spacing w:after="0"/>
                              <w:jc w:val="center"/>
                              <w:rPr>
                                <w:b/>
                                <w:bCs/>
                                <w:noProof/>
                                <w:sz w:val="28"/>
                                <w:szCs w:val="28"/>
                              </w:rPr>
                            </w:pPr>
                            <w:r>
                              <w:rPr>
                                <w:b/>
                                <w:bCs/>
                              </w:rPr>
                              <w:t>The picture after</w:t>
                            </w:r>
                          </w:p>
                          <w:p w14:paraId="198A8EC3" w14:textId="7DEF0766" w:rsidR="00CA071A" w:rsidRPr="00CA071A" w:rsidRDefault="00CA071A" w:rsidP="00CA071A">
                            <w:pPr>
                              <w:spacing w:after="0"/>
                              <w:jc w:val="center"/>
                              <w:rPr>
                                <w:sz w:val="22"/>
                                <w:szCs w:val="22"/>
                              </w:rPr>
                            </w:pPr>
                            <w:r>
                              <w:rPr>
                                <w:b/>
                                <w:bCs/>
                                <w:noProof/>
                              </w:rPr>
                              <w:t>a</w:t>
                            </w:r>
                            <w:r w:rsidRPr="00CA071A">
                              <w:rPr>
                                <w:b/>
                                <w:bCs/>
                                <w:noProof/>
                              </w:rPr>
                              <w:t xml:space="preserve">pplying the </w:t>
                            </w:r>
                            <w:r w:rsidRPr="00CA071A">
                              <w:rPr>
                                <w:b/>
                                <w:bCs/>
                              </w:rPr>
                              <w:t>median filter</w:t>
                            </w:r>
                            <w:r w:rsidRPr="00CA071A">
                              <w:rPr>
                                <w:b/>
                                <w:bCs/>
                                <w:noProof/>
                                <w:sz w:val="14"/>
                                <w:szCs w:val="14"/>
                              </w:rPr>
                              <w:t xml:space="preserve"> </w:t>
                            </w:r>
                            <w:r w:rsidRPr="00CA071A">
                              <w:rPr>
                                <w:b/>
                                <w:bCs/>
                                <w:noProof/>
                              </w:rPr>
                              <w:t>operator</w:t>
                            </w:r>
                            <w:r w:rsidRPr="00CA071A">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9C8A7" id="_x0000_s1049" type="#_x0000_t202" style="position:absolute;margin-left:284.55pt;margin-top:8.05pt;width:234.45pt;height:35.7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" filled="f" stroked="f">
                <v:textbox>
                  <w:txbxContent>
                    <w:p w14:paraId="523D6CFA" w14:textId="77777777" w:rsidR="00CA071A" w:rsidRDefault="00CA071A" w:rsidP="00CA071A">
                      <w:pPr>
                        <w:spacing w:after="0"/>
                        <w:jc w:val="center"/>
                        <w:rPr>
                          <w:b/>
                          <w:bCs/>
                          <w:noProof/>
                          <w:sz w:val="28"/>
                          <w:szCs w:val="28"/>
                        </w:rPr>
                      </w:pPr>
                      <w:r>
                        <w:rPr>
                          <w:b/>
                          <w:bCs/>
                        </w:rPr>
                        <w:t>The picture after</w:t>
                      </w:r>
                    </w:p>
                    <w:p w14:paraId="198A8EC3" w14:textId="7DEF0766" w:rsidR="00CA071A" w:rsidRPr="00CA071A" w:rsidRDefault="00CA071A" w:rsidP="00CA071A">
                      <w:pPr>
                        <w:spacing w:after="0"/>
                        <w:jc w:val="center"/>
                        <w:rPr>
                          <w:sz w:val="22"/>
                          <w:szCs w:val="22"/>
                        </w:rPr>
                      </w:pPr>
                      <w:r>
                        <w:rPr>
                          <w:b/>
                          <w:bCs/>
                          <w:noProof/>
                        </w:rPr>
                        <w:t>a</w:t>
                      </w:r>
                      <w:r w:rsidRPr="00CA071A">
                        <w:rPr>
                          <w:b/>
                          <w:bCs/>
                          <w:noProof/>
                        </w:rPr>
                        <w:t xml:space="preserve">pplying the </w:t>
                      </w:r>
                      <w:r w:rsidRPr="00CA071A">
                        <w:rPr>
                          <w:b/>
                          <w:bCs/>
                        </w:rPr>
                        <w:t>median filter</w:t>
                      </w:r>
                      <w:r w:rsidRPr="00CA071A">
                        <w:rPr>
                          <w:b/>
                          <w:bCs/>
                          <w:noProof/>
                          <w:sz w:val="14"/>
                          <w:szCs w:val="14"/>
                        </w:rPr>
                        <w:t xml:space="preserve"> </w:t>
                      </w:r>
                      <w:r w:rsidRPr="00CA071A">
                        <w:rPr>
                          <w:b/>
                          <w:bCs/>
                          <w:noProof/>
                        </w:rPr>
                        <w:t>operator</w:t>
                      </w:r>
                      <w:r w:rsidRPr="00CA071A">
                        <w:rPr>
                          <w:b/>
                          <w:bCs/>
                        </w:rPr>
                        <w:t>.</w:t>
                      </w:r>
                    </w:p>
                  </w:txbxContent>
                </v:textbox>
                <w10:wrap anchorx="margin"/>
              </v:shape>
            </w:pict>
          </mc:Fallback>
        </mc:AlternateContent>
      </w:r>
      <w:r>
        <w:rPr>
          <w:noProof/>
        </w:rPr>
        <mc:AlternateContent>
          <mc:Choice Requires="wps">
            <w:drawing>
              <wp:anchor distT="45720" distB="45720" distL="114300" distR="114300" simplePos="0" relativeHeight="251808768" behindDoc="0" locked="0" layoutInCell="1" allowOverlap="1" wp14:anchorId="74FCCBF5" wp14:editId="36DDA0FF">
                <wp:simplePos x="0" y="0"/>
                <wp:positionH relativeFrom="margin">
                  <wp:posOffset>512064</wp:posOffset>
                </wp:positionH>
                <wp:positionV relativeFrom="paragraph">
                  <wp:posOffset>124054</wp:posOffset>
                </wp:positionV>
                <wp:extent cx="1031443" cy="260350"/>
                <wp:effectExtent l="0" t="0" r="0" b="6350"/>
                <wp:wrapNone/>
                <wp:docPr id="432963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443" cy="260350"/>
                        </a:xfrm>
                        <a:prstGeom prst="rect">
                          <a:avLst/>
                        </a:prstGeom>
                        <a:noFill/>
                        <a:ln w="9525">
                          <a:noFill/>
                          <a:miter lim="800000"/>
                          <a:headEnd/>
                          <a:tailEnd/>
                        </a:ln>
                      </wps:spPr>
                      <wps:txbx>
                        <w:txbxContent>
                          <w:p w14:paraId="46259661" w14:textId="25FB9B6C" w:rsidR="00CA071A" w:rsidRDefault="00CA071A" w:rsidP="00CA071A">
                            <w:r>
                              <w:rPr>
                                <w:b/>
                                <w:bCs/>
                              </w:rPr>
                              <w:t xml:space="preserve">A </w:t>
                            </w:r>
                            <w:r w:rsidRPr="00CA071A">
                              <w:rPr>
                                <w:b/>
                                <w:bCs/>
                              </w:rPr>
                              <w:t>noisy picture</w:t>
                            </w:r>
                            <w:r>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CBF5" id="_x0000_s1050" type="#_x0000_t202" style="position:absolute;margin-left:40.3pt;margin-top:9.75pt;width:81.2pt;height:20.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" filled="f" stroked="f">
                <v:textbox>
                  <w:txbxContent>
                    <w:p w14:paraId="46259661" w14:textId="25FB9B6C" w:rsidR="00CA071A" w:rsidRDefault="00CA071A" w:rsidP="00CA071A">
                      <w:r>
                        <w:rPr>
                          <w:b/>
                          <w:bCs/>
                        </w:rPr>
                        <w:t xml:space="preserve">A </w:t>
                      </w:r>
                      <w:r w:rsidRPr="00CA071A">
                        <w:rPr>
                          <w:b/>
                          <w:bCs/>
                        </w:rPr>
                        <w:t>noisy picture</w:t>
                      </w:r>
                      <w:r>
                        <w:rPr>
                          <w:b/>
                          <w:bCs/>
                        </w:rPr>
                        <w:t>.</w:t>
                      </w:r>
                    </w:p>
                  </w:txbxContent>
                </v:textbox>
                <w10:wrap anchorx="margin"/>
              </v:shape>
            </w:pict>
          </mc:Fallback>
        </mc:AlternateContent>
      </w:r>
    </w:p>
    <w:p w14:paraId="725FFB40" w14:textId="5632233A" w:rsidR="00D95F2A" w:rsidRDefault="00D95F2A">
      <w:pPr>
        <w:rPr>
          <w:noProof/>
        </w:rPr>
        <w:sectPr w:rsidR="00D95F2A" w:rsidSect="007766B6">
          <w:pgSz w:w="12240" w:h="15840" w:code="1"/>
          <w:pgMar w:top="994" w:right="1080" w:bottom="720" w:left="1080" w:header="706" w:footer="706" w:gutter="0"/>
          <w:cols w:space="851"/>
          <w:docGrid w:linePitch="360"/>
        </w:sectPr>
      </w:pPr>
    </w:p>
    <w:p w14:paraId="6B5AEF24" w14:textId="77777777" w:rsidR="00C54EF5" w:rsidRDefault="00C54EF5" w:rsidP="00C54EF5">
      <w:pPr>
        <w:rPr>
          <w:noProof/>
        </w:rPr>
      </w:pPr>
    </w:p>
    <w:p w14:paraId="67B169F1" w14:textId="77777777" w:rsidR="00C54EF5" w:rsidRDefault="00C54EF5" w:rsidP="00C54EF5">
      <w:pPr>
        <w:rPr>
          <w:noProof/>
        </w:rPr>
      </w:pPr>
    </w:p>
    <w:p w14:paraId="7E6E0254" w14:textId="77777777" w:rsidR="00C54EF5" w:rsidRDefault="00C54EF5" w:rsidP="00C54EF5">
      <w:pPr>
        <w:rPr>
          <w:noProof/>
        </w:rPr>
      </w:pPr>
    </w:p>
    <w:p w14:paraId="3B773EA9" w14:textId="77777777" w:rsidR="00C54EF5" w:rsidRDefault="00C54EF5" w:rsidP="00C54EF5">
      <w:pPr>
        <w:rPr>
          <w:noProof/>
        </w:rPr>
      </w:pPr>
    </w:p>
    <w:p w14:paraId="1B4D5F54" w14:textId="5D5C5D61" w:rsidR="00D95F2A" w:rsidRDefault="00D95F2A" w:rsidP="00C54EF5">
      <w:pPr>
        <w:rPr>
          <w:noProof/>
        </w:rPr>
      </w:pPr>
      <w:r>
        <w:rPr>
          <w:noProof/>
        </w:rPr>
        <w:drawing>
          <wp:anchor distT="0" distB="0" distL="114300" distR="114300" simplePos="0" relativeHeight="251793408" behindDoc="0" locked="0" layoutInCell="1" allowOverlap="1" wp14:anchorId="539AC078" wp14:editId="4F1A55CA">
            <wp:simplePos x="0" y="0"/>
            <wp:positionH relativeFrom="column">
              <wp:posOffset>3176169</wp:posOffset>
            </wp:positionH>
            <wp:positionV relativeFrom="paragraph">
              <wp:posOffset>260604</wp:posOffset>
            </wp:positionV>
            <wp:extent cx="3809723" cy="3985260"/>
            <wp:effectExtent l="0" t="0" r="635" b="0"/>
            <wp:wrapNone/>
            <wp:docPr id="194" name="Picture 194" descr="Top view of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op view of a plant"/>
                    <pic:cNvPicPr>
                      <a:picLocks noChangeAspect="1"/>
                    </pic:cNvPicPr>
                  </pic:nvPicPr>
                  <pic:blipFill rotWithShape="1">
                    <a:blip r:embed="rId28" cstate="screen">
                      <a:extLst>
                        <a:ext uri="{28A0092B-C50C-407E-A947-70E740481C1C}">
                          <a14:useLocalDpi xmlns:a14="http://schemas.microsoft.com/office/drawing/2010/main" val="0"/>
                        </a:ext>
                      </a:extLst>
                    </a:blip>
                    <a:srcRect/>
                    <a:stretch/>
                  </pic:blipFill>
                  <pic:spPr bwMode="auto">
                    <a:xfrm>
                      <a:off x="0" y="0"/>
                      <a:ext cx="3809723" cy="3985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5456" behindDoc="0" locked="1" layoutInCell="1" allowOverlap="1" wp14:anchorId="593641A8" wp14:editId="1029E56B">
                <wp:simplePos x="0" y="0"/>
                <wp:positionH relativeFrom="margin">
                  <wp:posOffset>-678815</wp:posOffset>
                </wp:positionH>
                <wp:positionV relativeFrom="paragraph">
                  <wp:posOffset>5001895</wp:posOffset>
                </wp:positionV>
                <wp:extent cx="7753985" cy="2656205"/>
                <wp:effectExtent l="0" t="0" r="0" b="0"/>
                <wp:wrapNone/>
                <wp:docPr id="1376930024" name="Rectangle 13769300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985" cy="2656205"/>
                        </a:xfrm>
                        <a:prstGeom prst="rect">
                          <a:avLst/>
                        </a:prstGeom>
                        <a:solidFill>
                          <a:srgbClr val="14756E"/>
                        </a:solidFill>
                        <a:ln w="12700" cap="flat" cmpd="sng" algn="ctr">
                          <a:noFill/>
                          <a:prstDash val="solid"/>
                          <a:miter lim="800000"/>
                        </a:ln>
                        <a:effectLst/>
                      </wps:spPr>
                      <wps:txbx>
                        <w:txbxContent>
                          <w:p w14:paraId="68C1F6D3" w14:textId="77777777" w:rsidR="00D95F2A" w:rsidRPr="0006324A" w:rsidRDefault="00D95F2A" w:rsidP="00D95F2A">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641A8" id="Rectangle 1376930024" o:spid="_x0000_s1051" alt="&quot;&quot;" style="position:absolute;margin-left:-53.45pt;margin-top:393.85pt;width:610.55pt;height:209.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" fillcolor="#14756e" stroked="f" strokeweight="1pt">
                <v:textbox>
                  <w:txbxContent>
                    <w:p w14:paraId="68C1F6D3" w14:textId="77777777" w:rsidR="00D95F2A" w:rsidRPr="0006324A" w:rsidRDefault="00D95F2A" w:rsidP="00D95F2A">
                      <w:pPr>
                        <w:spacing w:line="192" w:lineRule="auto"/>
                        <w:ind w:right="1077"/>
                        <w:rPr>
                          <w:rFonts w:ascii="Tw Cen MT" w:hAnsi="Tw Cen MT"/>
                          <w:b/>
                          <w:bCs/>
                          <w:sz w:val="40"/>
                          <w:szCs w:val="40"/>
                        </w:rPr>
                      </w:pPr>
                    </w:p>
                  </w:txbxContent>
                </v:textbox>
                <w10:wrap anchorx="margin"/>
                <w10:anchorlock/>
              </v:rect>
            </w:pict>
          </mc:Fallback>
        </mc:AlternateContent>
      </w:r>
    </w:p>
    <w:p w14:paraId="21A95454" w14:textId="72663266" w:rsidR="00C54EF5" w:rsidRDefault="00D95F2A" w:rsidP="00C54EF5">
      <w:pPr>
        <w:pStyle w:val="Title"/>
        <w:rPr>
          <w:b/>
          <w:bCs/>
          <w:noProof/>
          <w:sz w:val="72"/>
          <w:szCs w:val="72"/>
        </w:rPr>
      </w:pPr>
      <w:r w:rsidRPr="00D95F2A">
        <w:rPr>
          <w:b/>
          <w:bCs/>
          <w:noProof/>
          <w:sz w:val="72"/>
          <w:szCs w:val="72"/>
        </w:rPr>
        <w:t>Reference</w:t>
      </w:r>
      <w:r w:rsidR="00845E9C">
        <w:rPr>
          <w:b/>
          <w:bCs/>
          <w:noProof/>
          <w:sz w:val="72"/>
          <w:szCs w:val="72"/>
        </w:rPr>
        <w:t>s</w:t>
      </w:r>
      <w:r>
        <w:rPr>
          <w:b/>
          <w:bCs/>
          <w:noProof/>
          <w:sz w:val="72"/>
          <w:szCs w:val="72"/>
        </w:rPr>
        <w:t>:</w:t>
      </w:r>
    </w:p>
    <w:p w14:paraId="51C4D438" w14:textId="251276DD" w:rsidR="00845E9C" w:rsidRDefault="00845E9C" w:rsidP="00845E9C">
      <w:r>
        <w:rPr>
          <w:noProof/>
        </w:rPr>
        <mc:AlternateContent>
          <mc:Choice Requires="wps">
            <w:drawing>
              <wp:anchor distT="45720" distB="45720" distL="114300" distR="114300" simplePos="0" relativeHeight="251812864" behindDoc="0" locked="0" layoutInCell="1" allowOverlap="1" wp14:anchorId="5571671A" wp14:editId="77E04404">
                <wp:simplePos x="0" y="0"/>
                <wp:positionH relativeFrom="margin">
                  <wp:align>left</wp:align>
                </wp:positionH>
                <wp:positionV relativeFrom="paragraph">
                  <wp:posOffset>80213</wp:posOffset>
                </wp:positionV>
                <wp:extent cx="2640330" cy="877570"/>
                <wp:effectExtent l="0" t="0" r="0" b="0"/>
                <wp:wrapSquare wrapText="bothSides"/>
                <wp:docPr id="1370176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877824"/>
                        </a:xfrm>
                        <a:prstGeom prst="rect">
                          <a:avLst/>
                        </a:prstGeom>
                        <a:noFill/>
                        <a:ln w="9525">
                          <a:noFill/>
                          <a:miter lim="800000"/>
                          <a:headEnd/>
                          <a:tailEnd/>
                        </a:ln>
                      </wps:spPr>
                      <wps:txbx>
                        <w:txbxContent>
                          <w:p w14:paraId="6072E4D7" w14:textId="28445641" w:rsidR="00845E9C" w:rsidRPr="00845E9C" w:rsidRDefault="00845E9C">
                            <w:pPr>
                              <w:rPr>
                                <w:color w:val="0070C0"/>
                                <w:sz w:val="28"/>
                                <w:szCs w:val="28"/>
                              </w:rPr>
                            </w:pPr>
                            <w:r w:rsidRPr="00845E9C">
                              <w:rPr>
                                <w:color w:val="0070C0"/>
                                <w:sz w:val="28"/>
                                <w:szCs w:val="28"/>
                              </w:rPr>
                              <w:t>https://www.geeksforgeeks.org/negative-transformation-of-an-image-using-python-and-opencv/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1671A" id="_x0000_s1052" type="#_x0000_t202" style="position:absolute;margin-left:0;margin-top:6.3pt;width:207.9pt;height:69.1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" filled="f" stroked="f">
                <v:textbox>
                  <w:txbxContent>
                    <w:p w14:paraId="6072E4D7" w14:textId="28445641" w:rsidR="00845E9C" w:rsidRPr="00845E9C" w:rsidRDefault="00845E9C">
                      <w:pPr>
                        <w:rPr>
                          <w:color w:val="0070C0"/>
                          <w:sz w:val="28"/>
                          <w:szCs w:val="28"/>
                        </w:rPr>
                      </w:pPr>
                      <w:r w:rsidRPr="00845E9C">
                        <w:rPr>
                          <w:color w:val="0070C0"/>
                          <w:sz w:val="28"/>
                          <w:szCs w:val="28"/>
                        </w:rPr>
                        <w:t>https://www.geeksforgeeks.org/negative-transformation-of-an-image-using-python-and-opencv/</w:t>
                      </w:r>
                    </w:p>
                  </w:txbxContent>
                </v:textbox>
                <w10:wrap type="square" anchorx="margin"/>
              </v:shape>
            </w:pict>
          </mc:Fallback>
        </mc:AlternateContent>
      </w:r>
    </w:p>
    <w:p w14:paraId="576376B0" w14:textId="53A96848" w:rsidR="00C54EF5" w:rsidRDefault="00C54EF5" w:rsidP="00C54EF5">
      <w:pPr>
        <w:rPr>
          <w:noProof/>
        </w:rPr>
      </w:pPr>
    </w:p>
    <w:p w14:paraId="15950A1A" w14:textId="77777777" w:rsidR="00845E9C" w:rsidRDefault="00845E9C" w:rsidP="00C54EF5">
      <w:pPr>
        <w:rPr>
          <w:noProof/>
        </w:rPr>
      </w:pPr>
    </w:p>
    <w:p w14:paraId="610B40B4" w14:textId="3ED3A0FD" w:rsidR="00845E9C" w:rsidRDefault="001B3468" w:rsidP="00C54EF5">
      <w:pPr>
        <w:rPr>
          <w:noProof/>
        </w:rPr>
      </w:pPr>
      <w:r>
        <w:rPr>
          <w:noProof/>
        </w:rPr>
        <mc:AlternateContent>
          <mc:Choice Requires="wps">
            <w:drawing>
              <wp:anchor distT="45720" distB="45720" distL="114300" distR="114300" simplePos="0" relativeHeight="251814912" behindDoc="0" locked="0" layoutInCell="1" allowOverlap="1" wp14:anchorId="76270149" wp14:editId="57D3D6B6">
                <wp:simplePos x="0" y="0"/>
                <wp:positionH relativeFrom="margin">
                  <wp:align>left</wp:align>
                </wp:positionH>
                <wp:positionV relativeFrom="paragraph">
                  <wp:posOffset>226213</wp:posOffset>
                </wp:positionV>
                <wp:extent cx="2801620" cy="877570"/>
                <wp:effectExtent l="0" t="0" r="0" b="0"/>
                <wp:wrapSquare wrapText="bothSides"/>
                <wp:docPr id="818042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1620" cy="877570"/>
                        </a:xfrm>
                        <a:prstGeom prst="rect">
                          <a:avLst/>
                        </a:prstGeom>
                        <a:noFill/>
                        <a:ln w="9525">
                          <a:noFill/>
                          <a:miter lim="800000"/>
                          <a:headEnd/>
                          <a:tailEnd/>
                        </a:ln>
                      </wps:spPr>
                      <wps:txbx>
                        <w:txbxContent>
                          <w:p w14:paraId="553B0312" w14:textId="5BB35043" w:rsidR="00845E9C" w:rsidRPr="00845E9C" w:rsidRDefault="001B3468" w:rsidP="00845E9C">
                            <w:pPr>
                              <w:rPr>
                                <w:color w:val="0070C0"/>
                                <w:sz w:val="28"/>
                                <w:szCs w:val="28"/>
                              </w:rPr>
                            </w:pPr>
                            <w:r w:rsidRPr="001B3468">
                              <w:rPr>
                                <w:color w:val="0070C0"/>
                                <w:sz w:val="28"/>
                                <w:szCs w:val="28"/>
                              </w:rPr>
                              <w:t>https://medium.com/@florestony5454/median-filtering-with-python-and-opencv-2bce390be0d1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70149" id="_x0000_s1053" type="#_x0000_t202" style="position:absolute;margin-left:0;margin-top:17.8pt;width:220.6pt;height:69.1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" filled="f" stroked="f">
                <v:textbox>
                  <w:txbxContent>
                    <w:p w14:paraId="553B0312" w14:textId="5BB35043" w:rsidR="00845E9C" w:rsidRPr="00845E9C" w:rsidRDefault="001B3468" w:rsidP="00845E9C">
                      <w:pPr>
                        <w:rPr>
                          <w:color w:val="0070C0"/>
                          <w:sz w:val="28"/>
                          <w:szCs w:val="28"/>
                        </w:rPr>
                      </w:pPr>
                      <w:r w:rsidRPr="001B3468">
                        <w:rPr>
                          <w:color w:val="0070C0"/>
                          <w:sz w:val="28"/>
                          <w:szCs w:val="28"/>
                        </w:rPr>
                        <w:t>https://medium.com/@florestony5454/median-filtering-with-python-and-opencv-2bce390be0d1</w:t>
                      </w:r>
                    </w:p>
                  </w:txbxContent>
                </v:textbox>
                <w10:wrap type="square" anchorx="margin"/>
              </v:shape>
            </w:pict>
          </mc:Fallback>
        </mc:AlternateContent>
      </w:r>
    </w:p>
    <w:p w14:paraId="261380A5" w14:textId="43E838B0" w:rsidR="00845E9C" w:rsidRDefault="00845E9C" w:rsidP="00C54EF5">
      <w:pPr>
        <w:rPr>
          <w:noProof/>
        </w:rPr>
      </w:pPr>
    </w:p>
    <w:sectPr w:rsidR="00845E9C"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3CAA91" w14:textId="77777777" w:rsidR="00D1337A" w:rsidRDefault="00D1337A" w:rsidP="00A63A6C">
      <w:pPr>
        <w:spacing w:after="0" w:line="240" w:lineRule="auto"/>
      </w:pPr>
      <w:r>
        <w:separator/>
      </w:r>
    </w:p>
  </w:endnote>
  <w:endnote w:type="continuationSeparator" w:id="0">
    <w:p w14:paraId="5ADFF6B8" w14:textId="77777777" w:rsidR="00D1337A" w:rsidRDefault="00D1337A"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0655482"/>
      <w:docPartObj>
        <w:docPartGallery w:val="Page Numbers (Bottom of Page)"/>
        <w:docPartUnique/>
      </w:docPartObj>
    </w:sdtPr>
    <w:sdtEndPr>
      <w:rPr>
        <w:noProof/>
      </w:rPr>
    </w:sdtEndPr>
    <w:sdtContent>
      <w:p w14:paraId="64B3444A" w14:textId="0C7C32A8" w:rsidR="00194E0C" w:rsidRDefault="00194E0C">
        <w:pPr>
          <w:pStyle w:val="Footer"/>
        </w:pPr>
        <w:r>
          <w:fldChar w:fldCharType="begin"/>
        </w:r>
        <w:r>
          <w:instrText xml:space="preserve"> PAGE   \* MERGEFORMAT </w:instrText>
        </w:r>
        <w:r>
          <w:fldChar w:fldCharType="separate"/>
        </w:r>
        <w:r>
          <w:rPr>
            <w:noProof/>
          </w:rPr>
          <w:t>2</w:t>
        </w:r>
        <w:r>
          <w:rPr>
            <w:noProof/>
          </w:rPr>
          <w:fldChar w:fldCharType="end"/>
        </w:r>
      </w:p>
    </w:sdtContent>
  </w:sdt>
  <w:p w14:paraId="174D3465" w14:textId="77777777" w:rsidR="00194E0C" w:rsidRDefault="00194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C2100" w14:textId="77777777" w:rsidR="00D1337A" w:rsidRDefault="00D1337A" w:rsidP="00A63A6C">
      <w:pPr>
        <w:spacing w:after="0" w:line="240" w:lineRule="auto"/>
      </w:pPr>
      <w:r>
        <w:separator/>
      </w:r>
    </w:p>
  </w:footnote>
  <w:footnote w:type="continuationSeparator" w:id="0">
    <w:p w14:paraId="138EB97C" w14:textId="77777777" w:rsidR="00D1337A" w:rsidRDefault="00D1337A"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735D1E"/>
    <w:multiLevelType w:val="hybridMultilevel"/>
    <w:tmpl w:val="AD9E09E4"/>
    <w:lvl w:ilvl="0" w:tplc="04090005">
      <w:start w:val="1"/>
      <w:numFmt w:val="bullet"/>
      <w:lvlText w:val=""/>
      <w:lvlJc w:val="left"/>
      <w:pPr>
        <w:ind w:left="1256" w:hanging="360"/>
      </w:pPr>
      <w:rPr>
        <w:rFonts w:ascii="Wingdings" w:hAnsi="Wingdings"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4" w15:restartNumberingAfterBreak="0">
    <w:nsid w:val="5BE64B17"/>
    <w:multiLevelType w:val="multilevel"/>
    <w:tmpl w:val="EC5C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4143984">
    <w:abstractNumId w:val="2"/>
  </w:num>
  <w:num w:numId="2" w16cid:durableId="1205406714">
    <w:abstractNumId w:val="6"/>
  </w:num>
  <w:num w:numId="3" w16cid:durableId="100997974">
    <w:abstractNumId w:val="5"/>
  </w:num>
  <w:num w:numId="4" w16cid:durableId="370957159">
    <w:abstractNumId w:val="0"/>
  </w:num>
  <w:num w:numId="5" w16cid:durableId="789591898">
    <w:abstractNumId w:val="1"/>
  </w:num>
  <w:num w:numId="6" w16cid:durableId="84422777">
    <w:abstractNumId w:val="3"/>
  </w:num>
  <w:num w:numId="7" w16cid:durableId="16196808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C205EE"/>
    <w:rsid w:val="00002642"/>
    <w:rsid w:val="0001487E"/>
    <w:rsid w:val="0001638A"/>
    <w:rsid w:val="00021C1D"/>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F323E"/>
    <w:rsid w:val="00106180"/>
    <w:rsid w:val="001237B0"/>
    <w:rsid w:val="00134E1B"/>
    <w:rsid w:val="001401F6"/>
    <w:rsid w:val="00194E0C"/>
    <w:rsid w:val="00197414"/>
    <w:rsid w:val="001B3360"/>
    <w:rsid w:val="001B3468"/>
    <w:rsid w:val="001D0736"/>
    <w:rsid w:val="001E2618"/>
    <w:rsid w:val="001F5C05"/>
    <w:rsid w:val="001F7BC5"/>
    <w:rsid w:val="00203074"/>
    <w:rsid w:val="0021311F"/>
    <w:rsid w:val="00220B9B"/>
    <w:rsid w:val="002669F8"/>
    <w:rsid w:val="0028265E"/>
    <w:rsid w:val="002A4639"/>
    <w:rsid w:val="002B4439"/>
    <w:rsid w:val="002D7599"/>
    <w:rsid w:val="002E700F"/>
    <w:rsid w:val="002F517F"/>
    <w:rsid w:val="00310C8A"/>
    <w:rsid w:val="003129F0"/>
    <w:rsid w:val="0032122F"/>
    <w:rsid w:val="00327A7B"/>
    <w:rsid w:val="0033160C"/>
    <w:rsid w:val="00332026"/>
    <w:rsid w:val="00333AAD"/>
    <w:rsid w:val="00333F79"/>
    <w:rsid w:val="0033767E"/>
    <w:rsid w:val="00346FEB"/>
    <w:rsid w:val="003A290D"/>
    <w:rsid w:val="003C2F6B"/>
    <w:rsid w:val="003D0860"/>
    <w:rsid w:val="003D7B43"/>
    <w:rsid w:val="003E3496"/>
    <w:rsid w:val="003F234D"/>
    <w:rsid w:val="00403DB7"/>
    <w:rsid w:val="004722DD"/>
    <w:rsid w:val="00475E10"/>
    <w:rsid w:val="004A7CCE"/>
    <w:rsid w:val="004C0C3F"/>
    <w:rsid w:val="004C43D2"/>
    <w:rsid w:val="004C6B8A"/>
    <w:rsid w:val="004D1D22"/>
    <w:rsid w:val="004D1F8D"/>
    <w:rsid w:val="004E4BD9"/>
    <w:rsid w:val="004E5762"/>
    <w:rsid w:val="00503CB7"/>
    <w:rsid w:val="00506E3F"/>
    <w:rsid w:val="00522DD6"/>
    <w:rsid w:val="00533DB7"/>
    <w:rsid w:val="005729DE"/>
    <w:rsid w:val="00593F53"/>
    <w:rsid w:val="005965D2"/>
    <w:rsid w:val="005978FD"/>
    <w:rsid w:val="005A20B8"/>
    <w:rsid w:val="005A586E"/>
    <w:rsid w:val="005B1DED"/>
    <w:rsid w:val="005B275C"/>
    <w:rsid w:val="005B6BBD"/>
    <w:rsid w:val="005F4B01"/>
    <w:rsid w:val="005F7996"/>
    <w:rsid w:val="00601D66"/>
    <w:rsid w:val="006140F6"/>
    <w:rsid w:val="00617F7D"/>
    <w:rsid w:val="00642B92"/>
    <w:rsid w:val="0064312D"/>
    <w:rsid w:val="006949FC"/>
    <w:rsid w:val="006960F4"/>
    <w:rsid w:val="006A2477"/>
    <w:rsid w:val="006A3A69"/>
    <w:rsid w:val="006B6D4B"/>
    <w:rsid w:val="006D0108"/>
    <w:rsid w:val="007574CB"/>
    <w:rsid w:val="0077349A"/>
    <w:rsid w:val="007766B6"/>
    <w:rsid w:val="007831F1"/>
    <w:rsid w:val="007832A6"/>
    <w:rsid w:val="007C106A"/>
    <w:rsid w:val="007E10BC"/>
    <w:rsid w:val="007E3857"/>
    <w:rsid w:val="007F19C0"/>
    <w:rsid w:val="007F250D"/>
    <w:rsid w:val="0080612D"/>
    <w:rsid w:val="0080707F"/>
    <w:rsid w:val="00834088"/>
    <w:rsid w:val="00841014"/>
    <w:rsid w:val="00845E9C"/>
    <w:rsid w:val="00846719"/>
    <w:rsid w:val="008546A8"/>
    <w:rsid w:val="00857787"/>
    <w:rsid w:val="00864509"/>
    <w:rsid w:val="00885BC3"/>
    <w:rsid w:val="008C3979"/>
    <w:rsid w:val="008C770D"/>
    <w:rsid w:val="008F0CE0"/>
    <w:rsid w:val="008F1FB0"/>
    <w:rsid w:val="008F2B87"/>
    <w:rsid w:val="00922B8C"/>
    <w:rsid w:val="00922FCD"/>
    <w:rsid w:val="00965DF5"/>
    <w:rsid w:val="009677A8"/>
    <w:rsid w:val="009802BB"/>
    <w:rsid w:val="009A3397"/>
    <w:rsid w:val="009D472B"/>
    <w:rsid w:val="009F4FE7"/>
    <w:rsid w:val="00A06B48"/>
    <w:rsid w:val="00A226CB"/>
    <w:rsid w:val="00A57E76"/>
    <w:rsid w:val="00A618B4"/>
    <w:rsid w:val="00A63A6C"/>
    <w:rsid w:val="00AB538E"/>
    <w:rsid w:val="00AE6FF4"/>
    <w:rsid w:val="00B060F1"/>
    <w:rsid w:val="00B069D9"/>
    <w:rsid w:val="00B0794A"/>
    <w:rsid w:val="00B07FC3"/>
    <w:rsid w:val="00B225C1"/>
    <w:rsid w:val="00B31872"/>
    <w:rsid w:val="00B552CC"/>
    <w:rsid w:val="00BE0D18"/>
    <w:rsid w:val="00C034E4"/>
    <w:rsid w:val="00C10792"/>
    <w:rsid w:val="00C205EE"/>
    <w:rsid w:val="00C54EF5"/>
    <w:rsid w:val="00C6044C"/>
    <w:rsid w:val="00C97BBF"/>
    <w:rsid w:val="00CA071A"/>
    <w:rsid w:val="00CA450D"/>
    <w:rsid w:val="00CB43CD"/>
    <w:rsid w:val="00CC01C7"/>
    <w:rsid w:val="00CD2A19"/>
    <w:rsid w:val="00CD7B1F"/>
    <w:rsid w:val="00CE4170"/>
    <w:rsid w:val="00CE4711"/>
    <w:rsid w:val="00D1081A"/>
    <w:rsid w:val="00D1337A"/>
    <w:rsid w:val="00D42475"/>
    <w:rsid w:val="00D528B9"/>
    <w:rsid w:val="00D90F81"/>
    <w:rsid w:val="00D91887"/>
    <w:rsid w:val="00D95F2A"/>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500"/>
    <w:rsid w:val="00E94F13"/>
    <w:rsid w:val="00EA79BE"/>
    <w:rsid w:val="00EC6438"/>
    <w:rsid w:val="00EE76D2"/>
    <w:rsid w:val="00EF570D"/>
    <w:rsid w:val="00F13E0F"/>
    <w:rsid w:val="00F4640E"/>
    <w:rsid w:val="00F75750"/>
    <w:rsid w:val="00F9693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64D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074"/>
  </w:style>
  <w:style w:type="paragraph" w:styleId="Heading1">
    <w:name w:val="heading 1"/>
    <w:basedOn w:val="Normal"/>
    <w:next w:val="Normal"/>
    <w:link w:val="Heading1Char"/>
    <w:uiPriority w:val="9"/>
    <w:qFormat/>
    <w:rsid w:val="00A06B48"/>
    <w:pPr>
      <w:keepNext/>
      <w:keepLines/>
      <w:spacing w:before="320" w:after="0" w:line="240" w:lineRule="auto"/>
      <w:outlineLvl w:val="0"/>
    </w:pPr>
    <w:rPr>
      <w:rFonts w:asciiTheme="majorHAnsi" w:eastAsiaTheme="majorEastAsia" w:hAnsiTheme="majorHAnsi" w:cstheme="majorBidi"/>
      <w:color w:val="0F5751" w:themeColor="accent1" w:themeShade="BF"/>
      <w:sz w:val="32"/>
      <w:szCs w:val="32"/>
    </w:rPr>
  </w:style>
  <w:style w:type="paragraph" w:styleId="Heading2">
    <w:name w:val="heading 2"/>
    <w:basedOn w:val="Normal"/>
    <w:next w:val="Normal"/>
    <w:link w:val="Heading2Char"/>
    <w:uiPriority w:val="9"/>
    <w:semiHidden/>
    <w:unhideWhenUsed/>
    <w:qFormat/>
    <w:rsid w:val="00A06B4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06B48"/>
    <w:pPr>
      <w:keepNext/>
      <w:keepLines/>
      <w:spacing w:before="40" w:after="0" w:line="240" w:lineRule="auto"/>
      <w:outlineLvl w:val="2"/>
    </w:pPr>
    <w:rPr>
      <w:rFonts w:asciiTheme="majorHAnsi" w:eastAsiaTheme="majorEastAsia" w:hAnsiTheme="majorHAnsi" w:cstheme="majorBidi"/>
      <w:color w:val="2A2A2A" w:themeColor="text2"/>
      <w:sz w:val="24"/>
      <w:szCs w:val="24"/>
    </w:rPr>
  </w:style>
  <w:style w:type="paragraph" w:styleId="Heading4">
    <w:name w:val="heading 4"/>
    <w:basedOn w:val="Normal"/>
    <w:next w:val="Normal"/>
    <w:link w:val="Heading4Char"/>
    <w:uiPriority w:val="9"/>
    <w:semiHidden/>
    <w:unhideWhenUsed/>
    <w:qFormat/>
    <w:rsid w:val="00A06B4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06B48"/>
    <w:pPr>
      <w:keepNext/>
      <w:keepLines/>
      <w:spacing w:before="40" w:after="0"/>
      <w:outlineLvl w:val="4"/>
    </w:pPr>
    <w:rPr>
      <w:rFonts w:asciiTheme="majorHAnsi" w:eastAsiaTheme="majorEastAsia" w:hAnsiTheme="majorHAnsi" w:cstheme="majorBidi"/>
      <w:color w:val="2A2A2A" w:themeColor="text2"/>
      <w:sz w:val="22"/>
      <w:szCs w:val="22"/>
    </w:rPr>
  </w:style>
  <w:style w:type="paragraph" w:styleId="Heading6">
    <w:name w:val="heading 6"/>
    <w:basedOn w:val="Normal"/>
    <w:next w:val="Normal"/>
    <w:link w:val="Heading6Char"/>
    <w:uiPriority w:val="9"/>
    <w:semiHidden/>
    <w:unhideWhenUsed/>
    <w:qFormat/>
    <w:rsid w:val="00A06B48"/>
    <w:pPr>
      <w:keepNext/>
      <w:keepLines/>
      <w:spacing w:before="40" w:after="0"/>
      <w:outlineLvl w:val="5"/>
    </w:pPr>
    <w:rPr>
      <w:rFonts w:asciiTheme="majorHAnsi" w:eastAsiaTheme="majorEastAsia" w:hAnsiTheme="majorHAnsi" w:cstheme="majorBidi"/>
      <w:i/>
      <w:iCs/>
      <w:color w:val="2A2A2A" w:themeColor="text2"/>
      <w:sz w:val="21"/>
      <w:szCs w:val="21"/>
    </w:rPr>
  </w:style>
  <w:style w:type="paragraph" w:styleId="Heading7">
    <w:name w:val="heading 7"/>
    <w:basedOn w:val="Normal"/>
    <w:next w:val="Normal"/>
    <w:link w:val="Heading7Char"/>
    <w:uiPriority w:val="9"/>
    <w:semiHidden/>
    <w:unhideWhenUsed/>
    <w:qFormat/>
    <w:rsid w:val="00A06B48"/>
    <w:pPr>
      <w:keepNext/>
      <w:keepLines/>
      <w:spacing w:before="40" w:after="0"/>
      <w:outlineLvl w:val="6"/>
    </w:pPr>
    <w:rPr>
      <w:rFonts w:asciiTheme="majorHAnsi" w:eastAsiaTheme="majorEastAsia" w:hAnsiTheme="majorHAnsi" w:cstheme="majorBidi"/>
      <w:i/>
      <w:iCs/>
      <w:color w:val="0A3A36" w:themeColor="accent1" w:themeShade="80"/>
      <w:sz w:val="21"/>
      <w:szCs w:val="21"/>
    </w:rPr>
  </w:style>
  <w:style w:type="paragraph" w:styleId="Heading8">
    <w:name w:val="heading 8"/>
    <w:basedOn w:val="Normal"/>
    <w:next w:val="Normal"/>
    <w:link w:val="Heading8Char"/>
    <w:uiPriority w:val="9"/>
    <w:semiHidden/>
    <w:unhideWhenUsed/>
    <w:qFormat/>
    <w:rsid w:val="00A06B48"/>
    <w:pPr>
      <w:keepNext/>
      <w:keepLines/>
      <w:spacing w:before="40" w:after="0"/>
      <w:outlineLvl w:val="7"/>
    </w:pPr>
    <w:rPr>
      <w:rFonts w:asciiTheme="majorHAnsi" w:eastAsiaTheme="majorEastAsia" w:hAnsiTheme="majorHAnsi" w:cstheme="majorBidi"/>
      <w:b/>
      <w:bCs/>
      <w:color w:val="2A2A2A" w:themeColor="text2"/>
    </w:rPr>
  </w:style>
  <w:style w:type="paragraph" w:styleId="Heading9">
    <w:name w:val="heading 9"/>
    <w:basedOn w:val="Normal"/>
    <w:next w:val="Normal"/>
    <w:link w:val="Heading9Char"/>
    <w:uiPriority w:val="9"/>
    <w:semiHidden/>
    <w:unhideWhenUsed/>
    <w:qFormat/>
    <w:rsid w:val="00A06B48"/>
    <w:pPr>
      <w:keepNext/>
      <w:keepLines/>
      <w:spacing w:before="40" w:after="0"/>
      <w:outlineLvl w:val="8"/>
    </w:pPr>
    <w:rPr>
      <w:rFonts w:asciiTheme="majorHAnsi" w:eastAsiaTheme="majorEastAsia" w:hAnsiTheme="majorHAnsi" w:cstheme="majorBidi"/>
      <w:b/>
      <w:bCs/>
      <w:i/>
      <w:iCs/>
      <w:color w:val="2A2A2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762"/>
    <w:pPr>
      <w:ind w:left="720"/>
      <w:contextualSpacing/>
    </w:pPr>
  </w:style>
  <w:style w:type="character" w:customStyle="1" w:styleId="Heading2Char">
    <w:name w:val="Heading 2 Char"/>
    <w:basedOn w:val="DefaultParagraphFont"/>
    <w:link w:val="Heading2"/>
    <w:uiPriority w:val="9"/>
    <w:semiHidden/>
    <w:rsid w:val="00A06B48"/>
    <w:rPr>
      <w:rFonts w:asciiTheme="majorHAnsi" w:eastAsiaTheme="majorEastAsia" w:hAnsiTheme="majorHAnsi" w:cstheme="majorBidi"/>
      <w:color w:val="404040" w:themeColor="text1" w:themeTint="BF"/>
      <w:sz w:val="28"/>
      <w:szCs w:val="28"/>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12D"/>
  </w:style>
  <w:style w:type="paragraph" w:styleId="Title">
    <w:name w:val="Title"/>
    <w:basedOn w:val="Normal"/>
    <w:next w:val="Normal"/>
    <w:link w:val="TitleChar"/>
    <w:uiPriority w:val="10"/>
    <w:qFormat/>
    <w:rsid w:val="00A06B48"/>
    <w:pPr>
      <w:spacing w:after="0" w:line="240" w:lineRule="auto"/>
      <w:contextualSpacing/>
    </w:pPr>
    <w:rPr>
      <w:rFonts w:asciiTheme="majorHAnsi" w:eastAsiaTheme="majorEastAsia" w:hAnsiTheme="majorHAnsi" w:cstheme="majorBidi"/>
      <w:color w:val="14756E" w:themeColor="accent1"/>
      <w:spacing w:val="-10"/>
      <w:sz w:val="56"/>
      <w:szCs w:val="56"/>
    </w:rPr>
  </w:style>
  <w:style w:type="character" w:customStyle="1" w:styleId="TitleChar">
    <w:name w:val="Title Char"/>
    <w:basedOn w:val="DefaultParagraphFont"/>
    <w:link w:val="Title"/>
    <w:uiPriority w:val="10"/>
    <w:rsid w:val="00A06B48"/>
    <w:rPr>
      <w:rFonts w:asciiTheme="majorHAnsi" w:eastAsiaTheme="majorEastAsia" w:hAnsiTheme="majorHAnsi" w:cstheme="majorBidi"/>
      <w:color w:val="14756E" w:themeColor="accent1"/>
      <w:spacing w:val="-10"/>
      <w:sz w:val="56"/>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A06B4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06B48"/>
    <w:rPr>
      <w:rFonts w:asciiTheme="majorHAnsi" w:eastAsiaTheme="majorEastAsia" w:hAnsiTheme="majorHAnsi" w:cstheme="majorBidi"/>
      <w:sz w:val="24"/>
      <w:szCs w:val="24"/>
    </w:rPr>
  </w:style>
  <w:style w:type="paragraph" w:customStyle="1" w:styleId="Introduction">
    <w:name w:val="Introduction"/>
    <w:basedOn w:val="Normal"/>
    <w:next w:val="Normal"/>
    <w:link w:val="IntroductionChar"/>
    <w:uiPriority w:val="12"/>
    <w:rsid w:val="00D528B9"/>
    <w:pPr>
      <w:spacing w:before="240"/>
    </w:pPr>
    <w:rPr>
      <w:sz w:val="32"/>
      <w:szCs w:val="32"/>
    </w:rPr>
  </w:style>
  <w:style w:type="paragraph" w:customStyle="1" w:styleId="Author">
    <w:name w:val="Author"/>
    <w:basedOn w:val="Normal"/>
    <w:next w:val="Normal"/>
    <w:link w:val="AuthorChar"/>
    <w:uiPriority w:val="12"/>
    <w:rsid w:val="0001638A"/>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A06B48"/>
    <w:rPr>
      <w:rFonts w:asciiTheme="majorHAnsi" w:eastAsiaTheme="majorEastAsia" w:hAnsiTheme="majorHAnsi" w:cstheme="majorBidi"/>
      <w:color w:val="0F5751" w:themeColor="accent1" w:themeShade="BF"/>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Normal"/>
    <w:next w:val="Normal"/>
    <w:link w:val="QuoteChar"/>
    <w:uiPriority w:val="29"/>
    <w:qFormat/>
    <w:rsid w:val="00A06B4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06B48"/>
    <w:rPr>
      <w:i/>
      <w:iCs/>
      <w:color w:val="404040" w:themeColor="text1" w:themeTint="BF"/>
    </w:rPr>
  </w:style>
  <w:style w:type="paragraph" w:customStyle="1" w:styleId="Quote2">
    <w:name w:val="Quote 2"/>
    <w:basedOn w:val="Normal"/>
    <w:next w:val="Normal"/>
    <w:link w:val="Quote2Char"/>
    <w:uiPriority w:val="29"/>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rsid w:val="009802BB"/>
    <w:rPr>
      <w:rFonts w:asciiTheme="majorHAnsi" w:hAnsiTheme="majorHAnsi"/>
      <w:b/>
      <w:bCs/>
      <w:noProof/>
      <w:sz w:val="36"/>
      <w:szCs w:val="36"/>
    </w:rPr>
  </w:style>
  <w:style w:type="character" w:styleId="Strong">
    <w:name w:val="Strong"/>
    <w:basedOn w:val="DefaultParagraphFont"/>
    <w:uiPriority w:val="22"/>
    <w:qFormat/>
    <w:rsid w:val="00A06B4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rsid w:val="009802BB"/>
    <w:pPr>
      <w:spacing w:after="0"/>
      <w:ind w:left="709" w:right="709"/>
      <w:jc w:val="center"/>
    </w:pPr>
    <w:rPr>
      <w:rFonts w:asciiTheme="majorHAnsi" w:hAnsiTheme="majorHAnsi"/>
      <w:i/>
      <w:sz w:val="52"/>
    </w:rPr>
  </w:style>
  <w:style w:type="paragraph" w:styleId="Caption">
    <w:name w:val="caption"/>
    <w:basedOn w:val="Normal"/>
    <w:next w:val="Normal"/>
    <w:uiPriority w:val="35"/>
    <w:unhideWhenUsed/>
    <w:qFormat/>
    <w:rsid w:val="00A06B48"/>
    <w:pPr>
      <w:spacing w:line="240" w:lineRule="auto"/>
    </w:pPr>
    <w:rPr>
      <w:b/>
      <w:bCs/>
      <w:smallCaps/>
      <w:color w:val="595959" w:themeColor="text1" w:themeTint="A6"/>
      <w:spacing w:val="6"/>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rsid w:val="00333AAD"/>
    <w:rPr>
      <w:i/>
      <w:sz w:val="44"/>
      <w:szCs w:val="44"/>
    </w:rPr>
  </w:style>
  <w:style w:type="paragraph" w:customStyle="1" w:styleId="Caption2">
    <w:name w:val="Caption 2"/>
    <w:basedOn w:val="Normal"/>
    <w:next w:val="Normal"/>
    <w:link w:val="Caption2Char"/>
    <w:uiPriority w:val="99"/>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qFormat/>
    <w:rsid w:val="00A06B48"/>
    <w:rPr>
      <w:b/>
      <w:bCs/>
      <w:smallCaps/>
      <w:spacing w:val="5"/>
      <w:u w:val="single"/>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Heading3Char">
    <w:name w:val="Heading 3 Char"/>
    <w:basedOn w:val="DefaultParagraphFont"/>
    <w:link w:val="Heading3"/>
    <w:uiPriority w:val="9"/>
    <w:semiHidden/>
    <w:rsid w:val="00A06B48"/>
    <w:rPr>
      <w:rFonts w:asciiTheme="majorHAnsi" w:eastAsiaTheme="majorEastAsia" w:hAnsiTheme="majorHAnsi" w:cstheme="majorBidi"/>
      <w:color w:val="2A2A2A" w:themeColor="text2"/>
      <w:sz w:val="24"/>
      <w:szCs w:val="24"/>
    </w:rPr>
  </w:style>
  <w:style w:type="character" w:customStyle="1" w:styleId="Heading4Char">
    <w:name w:val="Heading 4 Char"/>
    <w:basedOn w:val="DefaultParagraphFont"/>
    <w:link w:val="Heading4"/>
    <w:uiPriority w:val="9"/>
    <w:semiHidden/>
    <w:rsid w:val="00A06B4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06B48"/>
    <w:rPr>
      <w:rFonts w:asciiTheme="majorHAnsi" w:eastAsiaTheme="majorEastAsia" w:hAnsiTheme="majorHAnsi" w:cstheme="majorBidi"/>
      <w:color w:val="2A2A2A" w:themeColor="text2"/>
      <w:sz w:val="22"/>
      <w:szCs w:val="22"/>
    </w:rPr>
  </w:style>
  <w:style w:type="character" w:customStyle="1" w:styleId="Heading6Char">
    <w:name w:val="Heading 6 Char"/>
    <w:basedOn w:val="DefaultParagraphFont"/>
    <w:link w:val="Heading6"/>
    <w:uiPriority w:val="9"/>
    <w:semiHidden/>
    <w:rsid w:val="00A06B48"/>
    <w:rPr>
      <w:rFonts w:asciiTheme="majorHAnsi" w:eastAsiaTheme="majorEastAsia" w:hAnsiTheme="majorHAnsi" w:cstheme="majorBidi"/>
      <w:i/>
      <w:iCs/>
      <w:color w:val="2A2A2A" w:themeColor="text2"/>
      <w:sz w:val="21"/>
      <w:szCs w:val="21"/>
    </w:rPr>
  </w:style>
  <w:style w:type="character" w:customStyle="1" w:styleId="Heading7Char">
    <w:name w:val="Heading 7 Char"/>
    <w:basedOn w:val="DefaultParagraphFont"/>
    <w:link w:val="Heading7"/>
    <w:uiPriority w:val="9"/>
    <w:semiHidden/>
    <w:rsid w:val="00A06B48"/>
    <w:rPr>
      <w:rFonts w:asciiTheme="majorHAnsi" w:eastAsiaTheme="majorEastAsia" w:hAnsiTheme="majorHAnsi" w:cstheme="majorBidi"/>
      <w:i/>
      <w:iCs/>
      <w:color w:val="0A3A36" w:themeColor="accent1" w:themeShade="80"/>
      <w:sz w:val="21"/>
      <w:szCs w:val="21"/>
    </w:rPr>
  </w:style>
  <w:style w:type="character" w:customStyle="1" w:styleId="Heading8Char">
    <w:name w:val="Heading 8 Char"/>
    <w:basedOn w:val="DefaultParagraphFont"/>
    <w:link w:val="Heading8"/>
    <w:uiPriority w:val="9"/>
    <w:semiHidden/>
    <w:rsid w:val="00A06B48"/>
    <w:rPr>
      <w:rFonts w:asciiTheme="majorHAnsi" w:eastAsiaTheme="majorEastAsia" w:hAnsiTheme="majorHAnsi" w:cstheme="majorBidi"/>
      <w:b/>
      <w:bCs/>
      <w:color w:val="2A2A2A" w:themeColor="text2"/>
    </w:rPr>
  </w:style>
  <w:style w:type="character" w:customStyle="1" w:styleId="Heading9Char">
    <w:name w:val="Heading 9 Char"/>
    <w:basedOn w:val="DefaultParagraphFont"/>
    <w:link w:val="Heading9"/>
    <w:uiPriority w:val="9"/>
    <w:semiHidden/>
    <w:rsid w:val="00A06B48"/>
    <w:rPr>
      <w:rFonts w:asciiTheme="majorHAnsi" w:eastAsiaTheme="majorEastAsia" w:hAnsiTheme="majorHAnsi" w:cstheme="majorBidi"/>
      <w:b/>
      <w:bCs/>
      <w:i/>
      <w:iCs/>
      <w:color w:val="2A2A2A" w:themeColor="text2"/>
    </w:rPr>
  </w:style>
  <w:style w:type="character" w:styleId="Emphasis">
    <w:name w:val="Emphasis"/>
    <w:basedOn w:val="DefaultParagraphFont"/>
    <w:uiPriority w:val="20"/>
    <w:qFormat/>
    <w:rsid w:val="00A06B48"/>
    <w:rPr>
      <w:i/>
      <w:iCs/>
    </w:rPr>
  </w:style>
  <w:style w:type="paragraph" w:styleId="NoSpacing">
    <w:name w:val="No Spacing"/>
    <w:uiPriority w:val="1"/>
    <w:qFormat/>
    <w:rsid w:val="00A06B48"/>
    <w:pPr>
      <w:spacing w:after="0" w:line="240" w:lineRule="auto"/>
    </w:pPr>
  </w:style>
  <w:style w:type="paragraph" w:styleId="IntenseQuote">
    <w:name w:val="Intense Quote"/>
    <w:basedOn w:val="Normal"/>
    <w:next w:val="Normal"/>
    <w:link w:val="IntenseQuoteChar"/>
    <w:uiPriority w:val="30"/>
    <w:qFormat/>
    <w:rsid w:val="00A06B48"/>
    <w:pPr>
      <w:pBdr>
        <w:left w:val="single" w:sz="18" w:space="12" w:color="14756E" w:themeColor="accent1"/>
      </w:pBdr>
      <w:spacing w:before="100" w:beforeAutospacing="1" w:line="300" w:lineRule="auto"/>
      <w:ind w:left="1224" w:right="1224"/>
    </w:pPr>
    <w:rPr>
      <w:rFonts w:asciiTheme="majorHAnsi" w:eastAsiaTheme="majorEastAsia" w:hAnsiTheme="majorHAnsi" w:cstheme="majorBidi"/>
      <w:color w:val="14756E" w:themeColor="accent1"/>
      <w:sz w:val="28"/>
      <w:szCs w:val="28"/>
    </w:rPr>
  </w:style>
  <w:style w:type="character" w:customStyle="1" w:styleId="IntenseQuoteChar">
    <w:name w:val="Intense Quote Char"/>
    <w:basedOn w:val="DefaultParagraphFont"/>
    <w:link w:val="IntenseQuote"/>
    <w:uiPriority w:val="30"/>
    <w:rsid w:val="00A06B48"/>
    <w:rPr>
      <w:rFonts w:asciiTheme="majorHAnsi" w:eastAsiaTheme="majorEastAsia" w:hAnsiTheme="majorHAnsi" w:cstheme="majorBidi"/>
      <w:color w:val="14756E" w:themeColor="accent1"/>
      <w:sz w:val="28"/>
      <w:szCs w:val="28"/>
    </w:rPr>
  </w:style>
  <w:style w:type="character" w:styleId="SubtleEmphasis">
    <w:name w:val="Subtle Emphasis"/>
    <w:basedOn w:val="DefaultParagraphFont"/>
    <w:uiPriority w:val="19"/>
    <w:qFormat/>
    <w:rsid w:val="00A06B48"/>
    <w:rPr>
      <w:i/>
      <w:iCs/>
      <w:color w:val="404040" w:themeColor="text1" w:themeTint="BF"/>
    </w:rPr>
  </w:style>
  <w:style w:type="character" w:styleId="IntenseEmphasis">
    <w:name w:val="Intense Emphasis"/>
    <w:basedOn w:val="DefaultParagraphFont"/>
    <w:uiPriority w:val="21"/>
    <w:qFormat/>
    <w:rsid w:val="00A06B48"/>
    <w:rPr>
      <w:b/>
      <w:bCs/>
      <w:i/>
      <w:iCs/>
    </w:rPr>
  </w:style>
  <w:style w:type="character" w:styleId="SubtleReference">
    <w:name w:val="Subtle Reference"/>
    <w:basedOn w:val="DefaultParagraphFont"/>
    <w:uiPriority w:val="31"/>
    <w:qFormat/>
    <w:rsid w:val="00A06B48"/>
    <w:rPr>
      <w:smallCaps/>
      <w:color w:val="404040" w:themeColor="text1" w:themeTint="BF"/>
      <w:u w:val="single" w:color="7F7F7F" w:themeColor="text1" w:themeTint="80"/>
    </w:rPr>
  </w:style>
  <w:style w:type="character" w:styleId="BookTitle">
    <w:name w:val="Book Title"/>
    <w:basedOn w:val="DefaultParagraphFont"/>
    <w:uiPriority w:val="33"/>
    <w:qFormat/>
    <w:rsid w:val="00A06B48"/>
    <w:rPr>
      <w:b/>
      <w:bCs/>
      <w:smallCaps/>
    </w:rPr>
  </w:style>
  <w:style w:type="paragraph" w:styleId="TOCHeading">
    <w:name w:val="TOC Heading"/>
    <w:basedOn w:val="Heading1"/>
    <w:next w:val="Normal"/>
    <w:uiPriority w:val="39"/>
    <w:semiHidden/>
    <w:unhideWhenUsed/>
    <w:qFormat/>
    <w:rsid w:val="00A06B48"/>
    <w:pPr>
      <w:outlineLvl w:val="9"/>
    </w:pPr>
  </w:style>
  <w:style w:type="paragraph" w:customStyle="1" w:styleId="messagelistitem6a4fb">
    <w:name w:val="messagelistitem__6a4fb"/>
    <w:basedOn w:val="Normal"/>
    <w:rsid w:val="001061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ditedb20dd9">
    <w:name w:val="edited_b20dd9"/>
    <w:basedOn w:val="DefaultParagraphFont"/>
    <w:rsid w:val="00106180"/>
  </w:style>
  <w:style w:type="paragraph" w:styleId="z-TopofForm">
    <w:name w:val="HTML Top of Form"/>
    <w:basedOn w:val="Normal"/>
    <w:next w:val="Normal"/>
    <w:link w:val="z-TopofFormChar"/>
    <w:hidden/>
    <w:uiPriority w:val="99"/>
    <w:semiHidden/>
    <w:unhideWhenUsed/>
    <w:rsid w:val="0010618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0618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211830">
      <w:bodyDiv w:val="1"/>
      <w:marLeft w:val="0"/>
      <w:marRight w:val="0"/>
      <w:marTop w:val="0"/>
      <w:marBottom w:val="0"/>
      <w:divBdr>
        <w:top w:val="none" w:sz="0" w:space="0" w:color="auto"/>
        <w:left w:val="none" w:sz="0" w:space="0" w:color="auto"/>
        <w:bottom w:val="none" w:sz="0" w:space="0" w:color="auto"/>
        <w:right w:val="none" w:sz="0" w:space="0" w:color="auto"/>
      </w:divBdr>
      <w:divsChild>
        <w:div w:id="1748113064">
          <w:marLeft w:val="0"/>
          <w:marRight w:val="0"/>
          <w:marTop w:val="0"/>
          <w:marBottom w:val="0"/>
          <w:divBdr>
            <w:top w:val="none" w:sz="0" w:space="0" w:color="auto"/>
            <w:left w:val="none" w:sz="0" w:space="0" w:color="auto"/>
            <w:bottom w:val="none" w:sz="0" w:space="0" w:color="auto"/>
            <w:right w:val="none" w:sz="0" w:space="0" w:color="auto"/>
          </w:divBdr>
          <w:divsChild>
            <w:div w:id="369688839">
              <w:marLeft w:val="0"/>
              <w:marRight w:val="0"/>
              <w:marTop w:val="0"/>
              <w:marBottom w:val="0"/>
              <w:divBdr>
                <w:top w:val="none" w:sz="0" w:space="0" w:color="auto"/>
                <w:left w:val="none" w:sz="0" w:space="0" w:color="auto"/>
                <w:bottom w:val="none" w:sz="0" w:space="0" w:color="auto"/>
                <w:right w:val="none" w:sz="0" w:space="0" w:color="auto"/>
              </w:divBdr>
              <w:divsChild>
                <w:div w:id="575095570">
                  <w:marLeft w:val="0"/>
                  <w:marRight w:val="0"/>
                  <w:marTop w:val="0"/>
                  <w:marBottom w:val="0"/>
                  <w:divBdr>
                    <w:top w:val="none" w:sz="0" w:space="0" w:color="auto"/>
                    <w:left w:val="none" w:sz="0" w:space="0" w:color="auto"/>
                    <w:bottom w:val="none" w:sz="0" w:space="0" w:color="auto"/>
                    <w:right w:val="none" w:sz="0" w:space="0" w:color="auto"/>
                  </w:divBdr>
                  <w:divsChild>
                    <w:div w:id="1132938963">
                      <w:marLeft w:val="0"/>
                      <w:marRight w:val="0"/>
                      <w:marTop w:val="0"/>
                      <w:marBottom w:val="0"/>
                      <w:divBdr>
                        <w:top w:val="none" w:sz="0" w:space="0" w:color="auto"/>
                        <w:left w:val="none" w:sz="0" w:space="0" w:color="auto"/>
                        <w:bottom w:val="none" w:sz="0" w:space="0" w:color="auto"/>
                        <w:right w:val="none" w:sz="0" w:space="0" w:color="auto"/>
                      </w:divBdr>
                      <w:divsChild>
                        <w:div w:id="798836179">
                          <w:marLeft w:val="0"/>
                          <w:marRight w:val="0"/>
                          <w:marTop w:val="0"/>
                          <w:marBottom w:val="0"/>
                          <w:divBdr>
                            <w:top w:val="none" w:sz="0" w:space="0" w:color="auto"/>
                            <w:left w:val="none" w:sz="0" w:space="0" w:color="auto"/>
                            <w:bottom w:val="none" w:sz="0" w:space="0" w:color="auto"/>
                            <w:right w:val="none" w:sz="0" w:space="0" w:color="auto"/>
                          </w:divBdr>
                          <w:divsChild>
                            <w:div w:id="11415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199534">
          <w:marLeft w:val="0"/>
          <w:marRight w:val="0"/>
          <w:marTop w:val="0"/>
          <w:marBottom w:val="360"/>
          <w:divBdr>
            <w:top w:val="none" w:sz="0" w:space="0" w:color="auto"/>
            <w:left w:val="none" w:sz="0" w:space="0" w:color="auto"/>
            <w:bottom w:val="none" w:sz="0" w:space="0" w:color="auto"/>
            <w:right w:val="none" w:sz="0" w:space="0" w:color="auto"/>
          </w:divBdr>
          <w:divsChild>
            <w:div w:id="836729259">
              <w:marLeft w:val="0"/>
              <w:marRight w:val="0"/>
              <w:marTop w:val="0"/>
              <w:marBottom w:val="0"/>
              <w:divBdr>
                <w:top w:val="none" w:sz="0" w:space="0" w:color="auto"/>
                <w:left w:val="none" w:sz="0" w:space="0" w:color="auto"/>
                <w:bottom w:val="none" w:sz="0" w:space="0" w:color="auto"/>
                <w:right w:val="none" w:sz="0" w:space="0" w:color="auto"/>
              </w:divBdr>
              <w:divsChild>
                <w:div w:id="64035249">
                  <w:marLeft w:val="0"/>
                  <w:marRight w:val="0"/>
                  <w:marTop w:val="0"/>
                  <w:marBottom w:val="0"/>
                  <w:divBdr>
                    <w:top w:val="none" w:sz="0" w:space="0" w:color="auto"/>
                    <w:left w:val="none" w:sz="0" w:space="0" w:color="auto"/>
                    <w:bottom w:val="none" w:sz="0" w:space="0" w:color="auto"/>
                    <w:right w:val="none" w:sz="0" w:space="0" w:color="auto"/>
                  </w:divBdr>
                  <w:divsChild>
                    <w:div w:id="590118370">
                      <w:marLeft w:val="0"/>
                      <w:marRight w:val="0"/>
                      <w:marTop w:val="0"/>
                      <w:marBottom w:val="0"/>
                      <w:divBdr>
                        <w:top w:val="none" w:sz="0" w:space="0" w:color="auto"/>
                        <w:left w:val="none" w:sz="0" w:space="0" w:color="auto"/>
                        <w:bottom w:val="none" w:sz="0" w:space="0" w:color="auto"/>
                        <w:right w:val="none" w:sz="0" w:space="0" w:color="auto"/>
                      </w:divBdr>
                      <w:divsChild>
                        <w:div w:id="1092048065">
                          <w:marLeft w:val="0"/>
                          <w:marRight w:val="0"/>
                          <w:marTop w:val="0"/>
                          <w:marBottom w:val="0"/>
                          <w:divBdr>
                            <w:top w:val="none" w:sz="0" w:space="0" w:color="auto"/>
                            <w:left w:val="none" w:sz="0" w:space="0" w:color="auto"/>
                            <w:bottom w:val="none" w:sz="0" w:space="0" w:color="auto"/>
                            <w:right w:val="none" w:sz="0" w:space="0" w:color="auto"/>
                          </w:divBdr>
                          <w:divsChild>
                            <w:div w:id="6574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S\AppData\Roaming\Microsoft\Templates\Colorful%20student%20re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13</Pages>
  <Words>1672</Words>
  <Characters>9534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2023-12-23T20:19:00Z</dcterms:created>
  <dcterms:modified xsi:type="dcterms:W3CDTF">2024-06-25T12:50:00Z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